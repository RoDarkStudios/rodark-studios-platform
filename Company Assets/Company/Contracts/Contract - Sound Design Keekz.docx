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C016C" w14:textId="77777777" w:rsidR="00580477" w:rsidRDefault="00580477" w:rsidP="00580477">
      <w:pPr>
        <w:rPr>
          <w:rFonts w:eastAsia="Times New Roman"/>
        </w:rPr>
      </w:pPr>
      <w:r>
        <w:rPr>
          <w:rFonts w:eastAsia="Times New Roman"/>
        </w:rPr>
        <w:t>GENERAL SERVICE AGREEMENT</w:t>
      </w:r>
    </w:p>
    <w:p w14:paraId="0545DB0F" w14:textId="77777777" w:rsidR="00B27625" w:rsidRDefault="00B27625" w:rsidP="00580477">
      <w:pPr>
        <w:rPr>
          <w:rFonts w:eastAsia="Times New Roman"/>
        </w:rPr>
      </w:pPr>
    </w:p>
    <w:p w14:paraId="666F8CCF" w14:textId="6FB78ED3" w:rsidR="00580477" w:rsidRDefault="00580477" w:rsidP="00580477">
      <w:pPr>
        <w:rPr>
          <w:rFonts w:eastAsia="Times New Roman"/>
        </w:rPr>
      </w:pPr>
      <w:r>
        <w:rPr>
          <w:rFonts w:eastAsia="Times New Roman"/>
        </w:rPr>
        <w:t>THIS GENERAL SERVICE AGREEMENT (the "Agreement") is dated this ____day of ________________, ________.</w:t>
      </w:r>
    </w:p>
    <w:p w14:paraId="56AA5F79" w14:textId="77777777" w:rsidR="006C6A73" w:rsidRDefault="006C6A73" w:rsidP="00580477">
      <w:pPr>
        <w:rPr>
          <w:rFonts w:eastAsia="Times New Roman"/>
        </w:rPr>
      </w:pPr>
    </w:p>
    <w:tbl>
      <w:tblPr>
        <w:tblStyle w:val="TableGrid"/>
        <w:tblW w:w="0" w:type="auto"/>
        <w:tblLook w:val="04A0" w:firstRow="1" w:lastRow="0" w:firstColumn="1" w:lastColumn="0" w:noHBand="0" w:noVBand="1"/>
      </w:tblPr>
      <w:tblGrid>
        <w:gridCol w:w="4508"/>
        <w:gridCol w:w="4276"/>
      </w:tblGrid>
      <w:tr w:rsidR="00F0704A" w:rsidRPr="00F0704A" w14:paraId="20A9EDDA" w14:textId="77777777" w:rsidTr="00F0704A">
        <w:tc>
          <w:tcPr>
            <w:tcW w:w="4508" w:type="dxa"/>
          </w:tcPr>
          <w:p w14:paraId="448F78DD" w14:textId="684DB931" w:rsidR="00F0704A" w:rsidRPr="00F0704A" w:rsidRDefault="00F0704A" w:rsidP="00F0704A">
            <w:pPr>
              <w:jc w:val="center"/>
              <w:rPr>
                <w:rFonts w:eastAsia="Times New Roman"/>
                <w:b/>
                <w:bCs/>
              </w:rPr>
            </w:pPr>
            <w:r w:rsidRPr="00F0704A">
              <w:rPr>
                <w:rFonts w:eastAsia="Times New Roman"/>
                <w:b/>
                <w:bCs/>
              </w:rPr>
              <w:t>CLIENT</w:t>
            </w:r>
          </w:p>
          <w:p w14:paraId="38D6A30F" w14:textId="2F394EC4" w:rsidR="00F0704A" w:rsidRDefault="00F0704A" w:rsidP="00F0704A">
            <w:pPr>
              <w:jc w:val="center"/>
              <w:rPr>
                <w:rFonts w:eastAsia="Times New Roman"/>
              </w:rPr>
            </w:pPr>
            <w:proofErr w:type="spellStart"/>
            <w:r>
              <w:rPr>
                <w:rFonts w:eastAsia="Times New Roman"/>
              </w:rPr>
              <w:t>RoDark</w:t>
            </w:r>
            <w:proofErr w:type="spellEnd"/>
            <w:r>
              <w:rPr>
                <w:rFonts w:eastAsia="Times New Roman"/>
              </w:rPr>
              <w:t xml:space="preserve"> Studios</w:t>
            </w:r>
          </w:p>
          <w:p w14:paraId="1D3A57B5" w14:textId="33CA16BE" w:rsidR="00F0704A" w:rsidRDefault="00F0704A" w:rsidP="00F0704A">
            <w:pPr>
              <w:jc w:val="center"/>
              <w:rPr>
                <w:rFonts w:eastAsia="Times New Roman"/>
              </w:rPr>
            </w:pPr>
            <w:r>
              <w:t>Red Lion Yard, Frome Road, Odd Down, Bath</w:t>
            </w:r>
            <w:r w:rsidR="00B27625">
              <w:t xml:space="preserve">, </w:t>
            </w:r>
            <w:r>
              <w:t>BA2 2PP</w:t>
            </w:r>
            <w:r w:rsidR="00B27625">
              <w:t xml:space="preserve"> United Kingdom</w:t>
            </w:r>
          </w:p>
          <w:p w14:paraId="62438BC0" w14:textId="77777777" w:rsidR="00F0704A" w:rsidRDefault="00F0704A" w:rsidP="00F0704A">
            <w:pPr>
              <w:jc w:val="center"/>
              <w:rPr>
                <w:rFonts w:eastAsia="Times New Roman"/>
              </w:rPr>
            </w:pPr>
            <w:r>
              <w:rPr>
                <w:rFonts w:eastAsia="Times New Roman"/>
              </w:rPr>
              <w:t>(the "Client")</w:t>
            </w:r>
          </w:p>
          <w:p w14:paraId="48894FF6" w14:textId="54552C26" w:rsidR="00F0704A" w:rsidRPr="00F0704A" w:rsidRDefault="00F0704A" w:rsidP="00F556E1">
            <w:pPr>
              <w:rPr>
                <w:rFonts w:eastAsia="Times New Roman"/>
              </w:rPr>
            </w:pPr>
          </w:p>
        </w:tc>
        <w:tc>
          <w:tcPr>
            <w:tcW w:w="4276" w:type="dxa"/>
          </w:tcPr>
          <w:p w14:paraId="2A2A2885" w14:textId="77777777" w:rsidR="00F0704A" w:rsidRPr="00F0704A" w:rsidRDefault="00F0704A" w:rsidP="00F0704A">
            <w:pPr>
              <w:jc w:val="center"/>
              <w:rPr>
                <w:rFonts w:eastAsia="Times New Roman"/>
                <w:b/>
                <w:bCs/>
              </w:rPr>
            </w:pPr>
            <w:r w:rsidRPr="00F0704A">
              <w:rPr>
                <w:rFonts w:eastAsia="Times New Roman"/>
                <w:b/>
                <w:bCs/>
              </w:rPr>
              <w:t>CONTRACTOR</w:t>
            </w:r>
          </w:p>
          <w:p w14:paraId="1113DE33" w14:textId="77777777" w:rsidR="00B27625" w:rsidRDefault="00F0704A" w:rsidP="00F0704A">
            <w:pPr>
              <w:jc w:val="center"/>
              <w:rPr>
                <w:rFonts w:eastAsia="Times New Roman"/>
              </w:rPr>
            </w:pPr>
            <w:r w:rsidRPr="002116CE">
              <w:rPr>
                <w:rFonts w:eastAsia="Times New Roman"/>
              </w:rPr>
              <w:t>Discord username: 7thkeekz</w:t>
            </w:r>
          </w:p>
          <w:p w14:paraId="2E6132F9" w14:textId="5222BF95" w:rsidR="00F0704A" w:rsidRDefault="00B27625" w:rsidP="00F0704A">
            <w:pPr>
              <w:jc w:val="center"/>
              <w:rPr>
                <w:rFonts w:eastAsia="Times New Roman"/>
              </w:rPr>
            </w:pPr>
            <w:r>
              <w:rPr>
                <w:rFonts w:eastAsia="Times New Roman"/>
              </w:rPr>
              <w:t>Discord d</w:t>
            </w:r>
            <w:r w:rsidR="00F0704A" w:rsidRPr="002116CE">
              <w:rPr>
                <w:rFonts w:eastAsia="Times New Roman"/>
              </w:rPr>
              <w:t>isplay name: Kris</w:t>
            </w:r>
          </w:p>
          <w:p w14:paraId="5528E94F" w14:textId="50874D2D" w:rsidR="00B27625" w:rsidRPr="002116CE" w:rsidRDefault="00B27625" w:rsidP="00F0704A">
            <w:pPr>
              <w:jc w:val="center"/>
              <w:rPr>
                <w:rFonts w:eastAsia="Times New Roman"/>
              </w:rPr>
            </w:pPr>
            <w:r>
              <w:rPr>
                <w:rFonts w:eastAsia="Times New Roman"/>
              </w:rPr>
              <w:t>Details as per Schedule 1</w:t>
            </w:r>
          </w:p>
          <w:p w14:paraId="61ED4293" w14:textId="77777777" w:rsidR="00F0704A" w:rsidRDefault="00F0704A" w:rsidP="00F0704A">
            <w:pPr>
              <w:jc w:val="center"/>
              <w:rPr>
                <w:rFonts w:eastAsia="Times New Roman"/>
              </w:rPr>
            </w:pPr>
            <w:r>
              <w:rPr>
                <w:rFonts w:eastAsia="Times New Roman"/>
              </w:rPr>
              <w:t>(the "Contractor")</w:t>
            </w:r>
          </w:p>
          <w:p w14:paraId="56CD6509" w14:textId="77777777" w:rsidR="00F0704A" w:rsidRPr="00F0704A" w:rsidRDefault="00F0704A" w:rsidP="00F556E1">
            <w:pPr>
              <w:rPr>
                <w:rFonts w:eastAsia="Times New Roman"/>
              </w:rPr>
            </w:pPr>
          </w:p>
        </w:tc>
      </w:tr>
    </w:tbl>
    <w:p w14:paraId="5576D3AB" w14:textId="77777777" w:rsidR="00580477" w:rsidRPr="00F0704A" w:rsidRDefault="00580477" w:rsidP="00F0704A">
      <w:pPr>
        <w:pStyle w:val="Heading2"/>
      </w:pPr>
      <w:r w:rsidRPr="00F0704A">
        <w:t>BACKGROUND</w:t>
      </w:r>
    </w:p>
    <w:p w14:paraId="4AA31964" w14:textId="77777777" w:rsidR="00580477" w:rsidRDefault="00580477" w:rsidP="00580477">
      <w:pPr>
        <w:rPr>
          <w:rFonts w:eastAsia="Times New Roman"/>
        </w:rPr>
      </w:pPr>
      <w:r>
        <w:rPr>
          <w:rFonts w:eastAsia="Times New Roman"/>
        </w:rPr>
        <w:t xml:space="preserve">A. The Client is of the opinion that the Contractor has the necessary qualifications, </w:t>
      </w:r>
      <w:proofErr w:type="gramStart"/>
      <w:r>
        <w:rPr>
          <w:rFonts w:eastAsia="Times New Roman"/>
        </w:rPr>
        <w:t>experience</w:t>
      </w:r>
      <w:proofErr w:type="gramEnd"/>
    </w:p>
    <w:p w14:paraId="6E11FC19" w14:textId="77777777" w:rsidR="00580477" w:rsidRDefault="00580477" w:rsidP="00580477">
      <w:pPr>
        <w:rPr>
          <w:rFonts w:eastAsia="Times New Roman"/>
        </w:rPr>
      </w:pPr>
      <w:r>
        <w:rPr>
          <w:rFonts w:eastAsia="Times New Roman"/>
        </w:rPr>
        <w:t>and abilities to provide services to the Client.</w:t>
      </w:r>
    </w:p>
    <w:p w14:paraId="43014511" w14:textId="77777777" w:rsidR="00580477" w:rsidRDefault="00580477" w:rsidP="00580477">
      <w:pPr>
        <w:rPr>
          <w:rFonts w:eastAsia="Times New Roman"/>
        </w:rPr>
      </w:pPr>
      <w:r>
        <w:rPr>
          <w:rFonts w:eastAsia="Times New Roman"/>
        </w:rPr>
        <w:t>B. The Contractor is agreeable to providing such services to the Client on the terms and conditions set out in this Agreement.</w:t>
      </w:r>
    </w:p>
    <w:p w14:paraId="22C36BED" w14:textId="77777777" w:rsidR="00580477" w:rsidRDefault="00580477" w:rsidP="00580477">
      <w:pPr>
        <w:rPr>
          <w:rFonts w:eastAsia="Times New Roman"/>
        </w:rPr>
      </w:pPr>
      <w:r>
        <w:rPr>
          <w:rFonts w:eastAsia="Times New Roman"/>
        </w:rPr>
        <w:t>IN CONSIDERATION OF the matters described above and of the mutual benefits and obligations set forth in this Agreement, the receipt and sufficiency of which consideration is hereby acknowledged, the Client and the Contractor (individually the "Party" and collectively the "Parties" to this Agreement) agree as follows:</w:t>
      </w:r>
    </w:p>
    <w:p w14:paraId="3E103944" w14:textId="77777777" w:rsidR="00580477" w:rsidRDefault="00580477" w:rsidP="00F0704A">
      <w:pPr>
        <w:pStyle w:val="Heading2"/>
        <w:rPr>
          <w:rFonts w:eastAsia="Times New Roman"/>
        </w:rPr>
      </w:pPr>
      <w:r>
        <w:rPr>
          <w:rFonts w:eastAsia="Times New Roman"/>
        </w:rPr>
        <w:t>SERVICES PROVIDED</w:t>
      </w:r>
    </w:p>
    <w:p w14:paraId="0F71BB33" w14:textId="7998C113" w:rsidR="00580477" w:rsidRPr="00154145" w:rsidRDefault="00580477" w:rsidP="00154145">
      <w:pPr>
        <w:pStyle w:val="ListParagraph"/>
        <w:numPr>
          <w:ilvl w:val="0"/>
          <w:numId w:val="1"/>
        </w:numPr>
        <w:rPr>
          <w:rFonts w:eastAsia="Times New Roman"/>
        </w:rPr>
      </w:pPr>
      <w:r w:rsidRPr="00154145">
        <w:rPr>
          <w:rFonts w:eastAsia="Times New Roman"/>
        </w:rPr>
        <w:t xml:space="preserve">The Client hereby agrees to engage the Contractor to provide the Client with the </w:t>
      </w:r>
      <w:proofErr w:type="gramStart"/>
      <w:r w:rsidRPr="00154145">
        <w:rPr>
          <w:rFonts w:eastAsia="Times New Roman"/>
        </w:rPr>
        <w:t>following</w:t>
      </w:r>
      <w:proofErr w:type="gramEnd"/>
    </w:p>
    <w:p w14:paraId="192750AC" w14:textId="77777777" w:rsidR="00580477" w:rsidRDefault="00580477" w:rsidP="00580477">
      <w:pPr>
        <w:rPr>
          <w:rFonts w:eastAsia="Times New Roman"/>
        </w:rPr>
      </w:pPr>
      <w:r>
        <w:rPr>
          <w:rFonts w:eastAsia="Times New Roman"/>
        </w:rPr>
        <w:t>services (the "Services"): • Sound effects.</w:t>
      </w:r>
    </w:p>
    <w:p w14:paraId="144E925B" w14:textId="1C4E76E8" w:rsidR="00580477" w:rsidRPr="00154145" w:rsidRDefault="00580477" w:rsidP="00154145">
      <w:pPr>
        <w:pStyle w:val="ListParagraph"/>
        <w:numPr>
          <w:ilvl w:val="0"/>
          <w:numId w:val="1"/>
        </w:numPr>
        <w:rPr>
          <w:rFonts w:eastAsia="Times New Roman"/>
        </w:rPr>
      </w:pPr>
      <w:r w:rsidRPr="00154145">
        <w:rPr>
          <w:rFonts w:eastAsia="Times New Roman"/>
        </w:rPr>
        <w:t>The Services will also include any other tasks which the Parties may agree on. The Contractor hereby agrees to provide such Services to the Client.</w:t>
      </w:r>
    </w:p>
    <w:p w14:paraId="2551658E" w14:textId="77777777" w:rsidR="00580477" w:rsidRDefault="00580477" w:rsidP="00F0704A">
      <w:pPr>
        <w:pStyle w:val="Heading2"/>
        <w:rPr>
          <w:rFonts w:eastAsia="Times New Roman"/>
        </w:rPr>
      </w:pPr>
      <w:r>
        <w:rPr>
          <w:rFonts w:eastAsia="Times New Roman"/>
        </w:rPr>
        <w:t>TERM OF AGREEMENT</w:t>
      </w:r>
    </w:p>
    <w:p w14:paraId="3EB1D0C7" w14:textId="6F43C64B" w:rsidR="00580477" w:rsidRPr="00154145" w:rsidRDefault="00580477" w:rsidP="00154145">
      <w:pPr>
        <w:pStyle w:val="ListParagraph"/>
        <w:numPr>
          <w:ilvl w:val="0"/>
          <w:numId w:val="1"/>
        </w:numPr>
        <w:rPr>
          <w:rFonts w:eastAsia="Times New Roman"/>
        </w:rPr>
      </w:pPr>
      <w:r w:rsidRPr="00154145">
        <w:rPr>
          <w:rFonts w:eastAsia="Times New Roman"/>
        </w:rPr>
        <w:t xml:space="preserve">The term of this Agreement (the "Term") will begin on the date of this Agreement and </w:t>
      </w:r>
      <w:proofErr w:type="gramStart"/>
      <w:r w:rsidRPr="00154145">
        <w:rPr>
          <w:rFonts w:eastAsia="Times New Roman"/>
        </w:rPr>
        <w:t>will</w:t>
      </w:r>
      <w:proofErr w:type="gramEnd"/>
    </w:p>
    <w:p w14:paraId="46A3341D" w14:textId="0D3968C1" w:rsidR="00580477" w:rsidRDefault="00580477" w:rsidP="00580477">
      <w:pPr>
        <w:rPr>
          <w:rFonts w:eastAsia="Times New Roman"/>
        </w:rPr>
      </w:pPr>
      <w:r>
        <w:rPr>
          <w:rFonts w:eastAsia="Times New Roman"/>
        </w:rPr>
        <w:t>remain in full force and effect indefinitely until terminated as provided in this Agreement.</w:t>
      </w:r>
    </w:p>
    <w:p w14:paraId="7E1323DC" w14:textId="40A62E4D" w:rsidR="00580477" w:rsidRPr="00D62FFE" w:rsidRDefault="00580477" w:rsidP="00D62FFE">
      <w:pPr>
        <w:pStyle w:val="ListParagraph"/>
        <w:numPr>
          <w:ilvl w:val="0"/>
          <w:numId w:val="1"/>
        </w:numPr>
        <w:rPr>
          <w:rFonts w:eastAsia="Times New Roman"/>
        </w:rPr>
      </w:pPr>
      <w:r w:rsidRPr="00D62FFE">
        <w:rPr>
          <w:rFonts w:eastAsia="Times New Roman"/>
        </w:rPr>
        <w:t>In the event that either Party wishes to terminate this Agreement, that Party will be required to provide 7 days' written notice to the other Party.</w:t>
      </w:r>
    </w:p>
    <w:p w14:paraId="3D8E7546" w14:textId="19A13857" w:rsidR="00580477" w:rsidRPr="00D62FFE" w:rsidRDefault="00580477" w:rsidP="00D62FFE">
      <w:pPr>
        <w:pStyle w:val="ListParagraph"/>
        <w:numPr>
          <w:ilvl w:val="0"/>
          <w:numId w:val="1"/>
        </w:numPr>
        <w:rPr>
          <w:rFonts w:eastAsia="Times New Roman"/>
        </w:rPr>
      </w:pPr>
      <w:r w:rsidRPr="00D62FFE">
        <w:rPr>
          <w:rFonts w:eastAsia="Times New Roman"/>
        </w:rPr>
        <w:t>In the event that either Party breaches a material provision under this Agreement, the non- defaulting Party may terminate this Agreement immediately and require the defaulting Party to indemnify the non-defaulting Party against all reasonable damages.</w:t>
      </w:r>
    </w:p>
    <w:p w14:paraId="1A4DF4D6" w14:textId="77777777" w:rsidR="00D62FFE" w:rsidRDefault="00580477" w:rsidP="00D62FFE">
      <w:pPr>
        <w:pStyle w:val="ListParagraph"/>
        <w:numPr>
          <w:ilvl w:val="0"/>
          <w:numId w:val="1"/>
        </w:numPr>
        <w:rPr>
          <w:rFonts w:eastAsia="Times New Roman"/>
        </w:rPr>
      </w:pPr>
      <w:r w:rsidRPr="00D62FFE">
        <w:rPr>
          <w:rFonts w:eastAsia="Times New Roman"/>
        </w:rPr>
        <w:t>This Agreement may be terminated at any time by mutual agreement of the Parties.</w:t>
      </w:r>
    </w:p>
    <w:p w14:paraId="58B9E908" w14:textId="77777777" w:rsidR="00D62FFE" w:rsidRDefault="00580477" w:rsidP="00580477">
      <w:pPr>
        <w:pStyle w:val="ListParagraph"/>
        <w:numPr>
          <w:ilvl w:val="0"/>
          <w:numId w:val="1"/>
        </w:numPr>
        <w:rPr>
          <w:rFonts w:eastAsia="Times New Roman"/>
        </w:rPr>
      </w:pPr>
      <w:r w:rsidRPr="00D62FFE">
        <w:rPr>
          <w:rFonts w:eastAsia="Times New Roman"/>
        </w:rPr>
        <w:t xml:space="preserve">Except as otherwise provided in this Agreement, the obligations of the Contractor will </w:t>
      </w:r>
      <w:proofErr w:type="gramStart"/>
      <w:r w:rsidRPr="00D62FFE">
        <w:rPr>
          <w:rFonts w:eastAsia="Times New Roman"/>
        </w:rPr>
        <w:t>end</w:t>
      </w:r>
      <w:proofErr w:type="gramEnd"/>
    </w:p>
    <w:p w14:paraId="6B812924" w14:textId="4745B83D" w:rsidR="00580477" w:rsidRPr="00D62FFE" w:rsidRDefault="00580477" w:rsidP="00D62FFE">
      <w:pPr>
        <w:pStyle w:val="ListParagraph"/>
        <w:rPr>
          <w:rFonts w:eastAsia="Times New Roman"/>
        </w:rPr>
      </w:pPr>
      <w:r w:rsidRPr="00D62FFE">
        <w:rPr>
          <w:rFonts w:eastAsia="Times New Roman"/>
        </w:rPr>
        <w:t>upon the termination of this Agreement.</w:t>
      </w:r>
    </w:p>
    <w:p w14:paraId="55143AEB" w14:textId="77777777" w:rsidR="00580477" w:rsidRDefault="00580477" w:rsidP="00F0704A">
      <w:pPr>
        <w:pStyle w:val="Heading2"/>
        <w:rPr>
          <w:rFonts w:eastAsia="Times New Roman"/>
        </w:rPr>
      </w:pPr>
      <w:r>
        <w:rPr>
          <w:rFonts w:eastAsia="Times New Roman"/>
        </w:rPr>
        <w:t>PERFORMANCE</w:t>
      </w:r>
    </w:p>
    <w:p w14:paraId="22F4FB90" w14:textId="3597000A" w:rsidR="00580477" w:rsidRPr="00D62FFE" w:rsidRDefault="00580477" w:rsidP="00580477">
      <w:pPr>
        <w:pStyle w:val="ListParagraph"/>
        <w:numPr>
          <w:ilvl w:val="0"/>
          <w:numId w:val="1"/>
        </w:numPr>
        <w:rPr>
          <w:rFonts w:eastAsia="Times New Roman"/>
        </w:rPr>
      </w:pPr>
      <w:r w:rsidRPr="00D62FFE">
        <w:rPr>
          <w:rFonts w:eastAsia="Times New Roman"/>
        </w:rPr>
        <w:t>The Parties agree to do everything necessary to ensure that the terms of this Agreement take</w:t>
      </w:r>
      <w:r w:rsidR="00D62FFE">
        <w:rPr>
          <w:rFonts w:eastAsia="Times New Roman"/>
        </w:rPr>
        <w:t xml:space="preserve"> </w:t>
      </w:r>
      <w:r w:rsidRPr="00D62FFE">
        <w:rPr>
          <w:rFonts w:eastAsia="Times New Roman"/>
        </w:rPr>
        <w:t>effect.</w:t>
      </w:r>
    </w:p>
    <w:p w14:paraId="2B638939" w14:textId="77777777" w:rsidR="00580477" w:rsidRDefault="00580477" w:rsidP="000E14D3">
      <w:pPr>
        <w:pStyle w:val="Heading2"/>
        <w:rPr>
          <w:rFonts w:eastAsia="Times New Roman"/>
        </w:rPr>
      </w:pPr>
      <w:r>
        <w:rPr>
          <w:rFonts w:eastAsia="Times New Roman"/>
        </w:rPr>
        <w:lastRenderedPageBreak/>
        <w:t>CURRENCY</w:t>
      </w:r>
    </w:p>
    <w:p w14:paraId="5FFFB494" w14:textId="17AA5662" w:rsidR="00580477" w:rsidRPr="00D62FFE" w:rsidRDefault="00580477" w:rsidP="00580477">
      <w:pPr>
        <w:pStyle w:val="ListParagraph"/>
        <w:numPr>
          <w:ilvl w:val="0"/>
          <w:numId w:val="1"/>
        </w:numPr>
        <w:rPr>
          <w:rFonts w:eastAsia="Times New Roman"/>
        </w:rPr>
      </w:pPr>
      <w:r w:rsidRPr="00D62FFE">
        <w:rPr>
          <w:rFonts w:eastAsia="Times New Roman"/>
        </w:rPr>
        <w:t>Except as otherwise provided in this Agreement, all monetary amounts referred to in this</w:t>
      </w:r>
      <w:r w:rsidR="00D62FFE">
        <w:rPr>
          <w:rFonts w:eastAsia="Times New Roman"/>
        </w:rPr>
        <w:t xml:space="preserve"> </w:t>
      </w:r>
      <w:r w:rsidRPr="00D62FFE">
        <w:rPr>
          <w:rFonts w:eastAsia="Times New Roman"/>
        </w:rPr>
        <w:t xml:space="preserve">Agreement are in </w:t>
      </w:r>
      <w:r w:rsidR="00F55ACE" w:rsidRPr="00D62FFE">
        <w:rPr>
          <w:rFonts w:eastAsia="Times New Roman"/>
        </w:rPr>
        <w:t>USD.</w:t>
      </w:r>
    </w:p>
    <w:p w14:paraId="239CC7D9" w14:textId="4F190F75" w:rsidR="00154145" w:rsidRDefault="00580477" w:rsidP="00154145">
      <w:pPr>
        <w:pStyle w:val="Heading2"/>
        <w:rPr>
          <w:rFonts w:eastAsia="Times New Roman"/>
        </w:rPr>
      </w:pPr>
      <w:r>
        <w:rPr>
          <w:rFonts w:eastAsia="Times New Roman"/>
        </w:rPr>
        <w:t>PAYMENT</w:t>
      </w:r>
    </w:p>
    <w:p w14:paraId="11C5DFBD" w14:textId="44126B3E" w:rsidR="00407D58" w:rsidRPr="00407D58" w:rsidRDefault="00407D58" w:rsidP="00407D58">
      <w:pPr>
        <w:pStyle w:val="ListParagraph"/>
        <w:numPr>
          <w:ilvl w:val="0"/>
          <w:numId w:val="1"/>
        </w:numPr>
      </w:pPr>
      <w:r>
        <w:t xml:space="preserve">The Client will make payments using </w:t>
      </w:r>
      <w:proofErr w:type="spellStart"/>
      <w:r>
        <w:t>Paypal</w:t>
      </w:r>
      <w:proofErr w:type="spellEnd"/>
      <w:r>
        <w:t xml:space="preserve"> to the following email address: </w:t>
      </w:r>
    </w:p>
    <w:p w14:paraId="1E228463" w14:textId="3835E3D5" w:rsidR="00580477" w:rsidRPr="00D62FFE" w:rsidRDefault="00580477" w:rsidP="00D62FFE">
      <w:pPr>
        <w:pStyle w:val="ListParagraph"/>
        <w:numPr>
          <w:ilvl w:val="0"/>
          <w:numId w:val="1"/>
        </w:numPr>
        <w:rPr>
          <w:rFonts w:eastAsia="Times New Roman"/>
        </w:rPr>
      </w:pPr>
      <w:r w:rsidRPr="00D62FFE">
        <w:rPr>
          <w:rFonts w:eastAsia="Times New Roman"/>
        </w:rPr>
        <w:t>The Contractor will charge the Client for the Services as follows (the "Payment"):</w:t>
      </w:r>
    </w:p>
    <w:p w14:paraId="2D3D9113" w14:textId="77777777" w:rsidR="00580477" w:rsidRPr="00D62FFE" w:rsidRDefault="00580477" w:rsidP="00D62FFE">
      <w:pPr>
        <w:pStyle w:val="ListParagraph"/>
        <w:rPr>
          <w:rFonts w:eastAsia="Times New Roman"/>
        </w:rPr>
      </w:pPr>
      <w:r w:rsidRPr="00D62FFE">
        <w:rPr>
          <w:rFonts w:eastAsia="Times New Roman"/>
        </w:rPr>
        <w:t>Payment is agreed task by task.</w:t>
      </w:r>
    </w:p>
    <w:p w14:paraId="2DF347D7" w14:textId="72F03468" w:rsidR="00580477" w:rsidRPr="00D62FFE" w:rsidRDefault="00580477" w:rsidP="00D62FFE">
      <w:pPr>
        <w:pStyle w:val="ListParagraph"/>
        <w:numPr>
          <w:ilvl w:val="0"/>
          <w:numId w:val="1"/>
        </w:numPr>
        <w:rPr>
          <w:rFonts w:eastAsia="Times New Roman"/>
        </w:rPr>
      </w:pPr>
      <w:r w:rsidRPr="00D62FFE">
        <w:rPr>
          <w:rFonts w:eastAsia="Times New Roman"/>
        </w:rPr>
        <w:t>Invoices submitted by the Contractor to the Client are due upon receipt.</w:t>
      </w:r>
    </w:p>
    <w:p w14:paraId="6917D6F3" w14:textId="511CC35B" w:rsidR="00580477" w:rsidRPr="00D62FFE" w:rsidRDefault="00580477" w:rsidP="00D62FFE">
      <w:pPr>
        <w:pStyle w:val="ListParagraph"/>
        <w:numPr>
          <w:ilvl w:val="0"/>
          <w:numId w:val="1"/>
        </w:numPr>
        <w:rPr>
          <w:rFonts w:eastAsia="Times New Roman"/>
        </w:rPr>
      </w:pPr>
      <w:r w:rsidRPr="00D62FFE">
        <w:rPr>
          <w:rFonts w:eastAsia="Times New Roman"/>
        </w:rPr>
        <w:t>The Contractor will be responsible for all income tax liabilities and National Insurance or similar contributions relating to the Payment and the Contractor will indemnify the Client in respect of any such payments required to be made by the Client.</w:t>
      </w:r>
    </w:p>
    <w:p w14:paraId="529E0BEE" w14:textId="6C150EBC" w:rsidR="00580477" w:rsidRPr="00D62FFE" w:rsidRDefault="00580477" w:rsidP="00D62FFE">
      <w:pPr>
        <w:pStyle w:val="ListParagraph"/>
        <w:numPr>
          <w:ilvl w:val="0"/>
          <w:numId w:val="1"/>
        </w:numPr>
        <w:rPr>
          <w:rFonts w:eastAsia="Times New Roman"/>
        </w:rPr>
      </w:pPr>
      <w:r w:rsidRPr="00D62FFE">
        <w:rPr>
          <w:rFonts w:eastAsia="Times New Roman"/>
        </w:rPr>
        <w:t>The Contractor will not be reimbursed for any expenses incurred in connection with providing the Services of this Agreement.</w:t>
      </w:r>
    </w:p>
    <w:p w14:paraId="143C99A2" w14:textId="77777777" w:rsidR="00580477" w:rsidRDefault="00580477" w:rsidP="000E14D3">
      <w:pPr>
        <w:pStyle w:val="Heading2"/>
        <w:rPr>
          <w:rFonts w:eastAsia="Times New Roman"/>
        </w:rPr>
      </w:pPr>
      <w:r>
        <w:rPr>
          <w:rFonts w:eastAsia="Times New Roman"/>
        </w:rPr>
        <w:t>CONFIDENTIALITY</w:t>
      </w:r>
    </w:p>
    <w:p w14:paraId="73DE8C1A" w14:textId="74EC9927" w:rsidR="00580477" w:rsidRPr="00D62FFE" w:rsidRDefault="00580477" w:rsidP="00D62FFE">
      <w:pPr>
        <w:pStyle w:val="ListParagraph"/>
        <w:numPr>
          <w:ilvl w:val="0"/>
          <w:numId w:val="1"/>
        </w:numPr>
        <w:rPr>
          <w:rFonts w:eastAsia="Times New Roman"/>
        </w:rPr>
      </w:pPr>
      <w:r w:rsidRPr="00D62FFE">
        <w:rPr>
          <w:rFonts w:eastAsia="Times New Roman"/>
        </w:rPr>
        <w:t>Confidential information (the "Confidential Information") refers to any data or information relating to the Client, whether business or personal, which would reasonably be considered to be private or proprietary to the Client and that is not generally known and where the release of that Confidential Information could reasonably be expected to cause harm to the Client.</w:t>
      </w:r>
    </w:p>
    <w:p w14:paraId="3BB1C0C0" w14:textId="0225FE2F" w:rsidR="00580477" w:rsidRPr="00D62FFE" w:rsidRDefault="00580477" w:rsidP="00D62FFE">
      <w:pPr>
        <w:pStyle w:val="ListParagraph"/>
        <w:numPr>
          <w:ilvl w:val="0"/>
          <w:numId w:val="1"/>
        </w:numPr>
        <w:rPr>
          <w:rFonts w:eastAsia="Times New Roman"/>
          <w:color w:val="FF0000"/>
        </w:rPr>
      </w:pPr>
      <w:r w:rsidRPr="00D62FFE">
        <w:rPr>
          <w:rFonts w:eastAsia="Times New Roman"/>
        </w:rPr>
        <w:t xml:space="preserve">The Contractor </w:t>
      </w:r>
      <w:r w:rsidR="00964E77" w:rsidRPr="00D62FFE">
        <w:rPr>
          <w:rFonts w:eastAsia="Times New Roman"/>
        </w:rPr>
        <w:t xml:space="preserve">or any of their agents </w:t>
      </w:r>
      <w:r w:rsidRPr="00D62FFE">
        <w:rPr>
          <w:rFonts w:eastAsia="Times New Roman"/>
        </w:rPr>
        <w:t>agree that they will not disclose, divulge, reveal, report or use, for any purpose, any Confidential Information which the Contractor has obtained, except as authorised by the Client or as required by law. The obligations of confidentiality will apply during the Term and will survive indefinitely upon termination of this Agreement.</w:t>
      </w:r>
    </w:p>
    <w:p w14:paraId="2D3C509B" w14:textId="7CC41653" w:rsidR="00580477" w:rsidRPr="00D62FFE" w:rsidRDefault="00580477" w:rsidP="00D62FFE">
      <w:pPr>
        <w:pStyle w:val="ListParagraph"/>
        <w:numPr>
          <w:ilvl w:val="0"/>
          <w:numId w:val="1"/>
        </w:numPr>
        <w:rPr>
          <w:rFonts w:eastAsia="Times New Roman"/>
        </w:rPr>
      </w:pPr>
      <w:r w:rsidRPr="00D62FFE">
        <w:rPr>
          <w:rFonts w:eastAsia="Times New Roman"/>
        </w:rPr>
        <w:t>All written</w:t>
      </w:r>
      <w:r w:rsidR="00273A2A" w:rsidRPr="00D62FFE">
        <w:rPr>
          <w:rFonts w:eastAsia="Times New Roman"/>
        </w:rPr>
        <w:t>,</w:t>
      </w:r>
      <w:r w:rsidRPr="00D62FFE">
        <w:rPr>
          <w:rFonts w:eastAsia="Times New Roman"/>
        </w:rPr>
        <w:t xml:space="preserve"> oral</w:t>
      </w:r>
      <w:r w:rsidR="00273A2A" w:rsidRPr="00D62FFE">
        <w:rPr>
          <w:rFonts w:eastAsia="Times New Roman"/>
        </w:rPr>
        <w:t xml:space="preserve"> and digital</w:t>
      </w:r>
      <w:r w:rsidRPr="00D62FFE">
        <w:rPr>
          <w:rFonts w:eastAsia="Times New Roman"/>
        </w:rPr>
        <w:t xml:space="preserve"> information and material disclosed or provided by the Client to the Contractor under this Agreement is Confidential Information regardless of whether it was provided before or after the date of this Agreement or how it was provided to the Contractor.</w:t>
      </w:r>
    </w:p>
    <w:p w14:paraId="7DED0F64" w14:textId="77777777" w:rsidR="00580477" w:rsidRDefault="00580477" w:rsidP="006C6A73">
      <w:pPr>
        <w:pStyle w:val="Heading2"/>
        <w:rPr>
          <w:rFonts w:eastAsia="Times New Roman"/>
        </w:rPr>
      </w:pPr>
      <w:r>
        <w:rPr>
          <w:rFonts w:eastAsia="Times New Roman"/>
        </w:rPr>
        <w:t>OWNERSHIP OF INTELLECTUAL PROPERTY</w:t>
      </w:r>
    </w:p>
    <w:p w14:paraId="42777C66" w14:textId="7A3A43BE" w:rsidR="00580477" w:rsidRPr="00D62FFE" w:rsidRDefault="00580477" w:rsidP="00D62FFE">
      <w:pPr>
        <w:pStyle w:val="ListParagraph"/>
        <w:numPr>
          <w:ilvl w:val="0"/>
          <w:numId w:val="1"/>
        </w:numPr>
        <w:rPr>
          <w:rFonts w:eastAsia="Times New Roman"/>
        </w:rPr>
      </w:pPr>
      <w:r w:rsidRPr="00D62FFE">
        <w:rPr>
          <w:rFonts w:eastAsia="Times New Roman"/>
        </w:rPr>
        <w:t xml:space="preserve">All intellectual property and related material, including any trade secrets, moral rights, goodwill, relevant registrations or applications for registration, and rights in any patent, copyright, </w:t>
      </w:r>
      <w:proofErr w:type="gramStart"/>
      <w:r w:rsidRPr="00D62FFE">
        <w:rPr>
          <w:rFonts w:eastAsia="Times New Roman"/>
        </w:rPr>
        <w:t>trade mark</w:t>
      </w:r>
      <w:proofErr w:type="gramEnd"/>
      <w:r w:rsidRPr="00D62FFE">
        <w:rPr>
          <w:rFonts w:eastAsia="Times New Roman"/>
        </w:rPr>
        <w:t>, trade dress, industrial design and trade name (the "Intellectual Property") that is developed or produced under this Agreement, will be the sole property of the Client. The use of the Intellectual Property by the Client will not be restricted in any manner.</w:t>
      </w:r>
    </w:p>
    <w:p w14:paraId="7CEC3F4D" w14:textId="338C3F59" w:rsidR="00580477" w:rsidRPr="00D62FFE" w:rsidRDefault="00964E77" w:rsidP="00D62FFE">
      <w:pPr>
        <w:pStyle w:val="ListParagraph"/>
        <w:numPr>
          <w:ilvl w:val="0"/>
          <w:numId w:val="1"/>
        </w:numPr>
        <w:rPr>
          <w:rFonts w:eastAsia="Times New Roman"/>
        </w:rPr>
      </w:pPr>
      <w:r w:rsidRPr="00D62FFE">
        <w:rPr>
          <w:rFonts w:eastAsia="Times New Roman"/>
        </w:rPr>
        <w:t>Neither t</w:t>
      </w:r>
      <w:r w:rsidR="00580477" w:rsidRPr="00D62FFE">
        <w:rPr>
          <w:rFonts w:eastAsia="Times New Roman"/>
        </w:rPr>
        <w:t>he Contractor</w:t>
      </w:r>
      <w:r w:rsidRPr="00D62FFE">
        <w:rPr>
          <w:rFonts w:eastAsia="Times New Roman"/>
        </w:rPr>
        <w:t xml:space="preserve"> nor any of their agents</w:t>
      </w:r>
      <w:r w:rsidR="00580477" w:rsidRPr="00D62FFE">
        <w:rPr>
          <w:rFonts w:eastAsia="Times New Roman"/>
        </w:rPr>
        <w:t xml:space="preserve"> may use the Intellectual Property for any purpose other than that contracted for in this Agreement except with the written consent of the Client. The Contractor will be responsible for any and all damages resulting from the unauthorised use of the Intellectual Property.</w:t>
      </w:r>
    </w:p>
    <w:p w14:paraId="0E455C8B" w14:textId="77777777" w:rsidR="00580477" w:rsidRDefault="00580477" w:rsidP="006C6A73">
      <w:pPr>
        <w:pStyle w:val="Heading2"/>
        <w:rPr>
          <w:rFonts w:eastAsia="Times New Roman"/>
        </w:rPr>
      </w:pPr>
      <w:r>
        <w:rPr>
          <w:rFonts w:eastAsia="Times New Roman"/>
        </w:rPr>
        <w:lastRenderedPageBreak/>
        <w:t>RETURN OF PROPERTY</w:t>
      </w:r>
    </w:p>
    <w:p w14:paraId="15FC05CF" w14:textId="35AEC27E" w:rsidR="00580477" w:rsidRPr="00D62FFE" w:rsidRDefault="00580477" w:rsidP="00D62FFE">
      <w:pPr>
        <w:pStyle w:val="ListParagraph"/>
        <w:numPr>
          <w:ilvl w:val="0"/>
          <w:numId w:val="1"/>
        </w:numPr>
        <w:rPr>
          <w:rFonts w:eastAsia="Times New Roman"/>
        </w:rPr>
      </w:pPr>
      <w:r w:rsidRPr="00D62FFE">
        <w:rPr>
          <w:rFonts w:eastAsia="Times New Roman"/>
        </w:rPr>
        <w:t>Upon the expiry or termination of this Agreement, the Contractor will return to the Client any property, documentation, records, or Confidential Information which is the property of the Client.</w:t>
      </w:r>
    </w:p>
    <w:p w14:paraId="00778A5B" w14:textId="77777777" w:rsidR="00580477" w:rsidRDefault="00580477" w:rsidP="006C6A73">
      <w:pPr>
        <w:pStyle w:val="Heading2"/>
        <w:rPr>
          <w:rFonts w:eastAsia="Times New Roman"/>
        </w:rPr>
      </w:pPr>
      <w:r>
        <w:rPr>
          <w:rFonts w:eastAsia="Times New Roman"/>
        </w:rPr>
        <w:t>CAPACITY/INDEPENDENT CONTRACTOR</w:t>
      </w:r>
    </w:p>
    <w:p w14:paraId="0503625C" w14:textId="16F3DCAB" w:rsidR="00580477" w:rsidRPr="00D62FFE" w:rsidRDefault="00580477" w:rsidP="00D62FFE">
      <w:pPr>
        <w:pStyle w:val="ListParagraph"/>
        <w:numPr>
          <w:ilvl w:val="0"/>
          <w:numId w:val="1"/>
        </w:numPr>
        <w:rPr>
          <w:rFonts w:eastAsia="Times New Roman"/>
        </w:rPr>
      </w:pPr>
      <w:r w:rsidRPr="00D62FFE">
        <w:rPr>
          <w:rFonts w:eastAsia="Times New Roman"/>
        </w:rPr>
        <w:t xml:space="preserve">In providing the Services under this Agreement it is expressly agreed that the Contractor is acting as an independent contractor and not as an employee. The Contractor and the Client acknowledge that this Agreement does not create a partnership or joint venture between </w:t>
      </w:r>
      <w:proofErr w:type="gramStart"/>
      <w:r w:rsidRPr="00D62FFE">
        <w:rPr>
          <w:rFonts w:eastAsia="Times New Roman"/>
        </w:rPr>
        <w:t>them, and</w:t>
      </w:r>
      <w:proofErr w:type="gramEnd"/>
      <w:r w:rsidRPr="00D62FFE">
        <w:rPr>
          <w:rFonts w:eastAsia="Times New Roman"/>
        </w:rPr>
        <w:t xml:space="preserve"> is exclusively a contract for service.</w:t>
      </w:r>
    </w:p>
    <w:p w14:paraId="6DE117B8" w14:textId="77777777" w:rsidR="00580477" w:rsidRPr="006C6A73" w:rsidRDefault="00580477" w:rsidP="006C6A73">
      <w:pPr>
        <w:pStyle w:val="Heading2"/>
      </w:pPr>
      <w:r w:rsidRPr="006C6A73">
        <w:t>RIGHT OF SUBSTITUTION</w:t>
      </w:r>
    </w:p>
    <w:p w14:paraId="6F57F14C" w14:textId="3C970929" w:rsidR="00580477" w:rsidRPr="00D62FFE" w:rsidRDefault="00580477" w:rsidP="00D62FFE">
      <w:pPr>
        <w:pStyle w:val="ListParagraph"/>
        <w:numPr>
          <w:ilvl w:val="0"/>
          <w:numId w:val="1"/>
        </w:numPr>
        <w:rPr>
          <w:rFonts w:eastAsia="Times New Roman"/>
        </w:rPr>
      </w:pPr>
      <w:r w:rsidRPr="00D62FFE">
        <w:rPr>
          <w:rFonts w:eastAsia="Times New Roman"/>
        </w:rPr>
        <w:t>Except as otherwise provided in this Agreement, the Contractor may, at the Contractor's absolute discretion, engage a third party sub-contractor to perform some or all of the obligations of the Contractor under this Agreement and the Client will not hire or engage any third parties to assist with the provision of the Services.</w:t>
      </w:r>
    </w:p>
    <w:p w14:paraId="1BD0F084" w14:textId="54CB5ECE" w:rsidR="00580477" w:rsidRPr="00D62FFE" w:rsidRDefault="00580477" w:rsidP="00D62FFE">
      <w:pPr>
        <w:pStyle w:val="ListParagraph"/>
        <w:numPr>
          <w:ilvl w:val="0"/>
          <w:numId w:val="1"/>
        </w:numPr>
        <w:rPr>
          <w:rFonts w:eastAsia="Times New Roman"/>
        </w:rPr>
      </w:pPr>
      <w:r w:rsidRPr="00D62FFE">
        <w:rPr>
          <w:rFonts w:eastAsia="Times New Roman"/>
        </w:rPr>
        <w:t>In the event that the Contractor hires a sub-contractor:</w:t>
      </w:r>
    </w:p>
    <w:p w14:paraId="70C4687E" w14:textId="7BFB2970" w:rsidR="00580477" w:rsidRPr="00D62FFE" w:rsidRDefault="00580477" w:rsidP="00D62FFE">
      <w:pPr>
        <w:pStyle w:val="ListParagraph"/>
        <w:numPr>
          <w:ilvl w:val="1"/>
          <w:numId w:val="1"/>
        </w:numPr>
        <w:rPr>
          <w:rFonts w:eastAsia="Times New Roman"/>
        </w:rPr>
      </w:pPr>
      <w:r w:rsidRPr="00D62FFE">
        <w:rPr>
          <w:rFonts w:eastAsia="Times New Roman"/>
        </w:rPr>
        <w:t>the Contractor will pay the sub-contractor for its services and the Payment will remain</w:t>
      </w:r>
      <w:r w:rsidR="00D62FFE">
        <w:rPr>
          <w:rFonts w:eastAsia="Times New Roman"/>
        </w:rPr>
        <w:t xml:space="preserve"> </w:t>
      </w:r>
      <w:r w:rsidRPr="00D62FFE">
        <w:rPr>
          <w:rFonts w:eastAsia="Times New Roman"/>
        </w:rPr>
        <w:t>payable by the Client to the Contractor.</w:t>
      </w:r>
    </w:p>
    <w:p w14:paraId="39E998BE" w14:textId="791F7925" w:rsidR="00580477" w:rsidRPr="00D62FFE" w:rsidRDefault="00580477" w:rsidP="00D62FFE">
      <w:pPr>
        <w:pStyle w:val="ListParagraph"/>
        <w:numPr>
          <w:ilvl w:val="1"/>
          <w:numId w:val="1"/>
        </w:numPr>
        <w:rPr>
          <w:rFonts w:eastAsia="Times New Roman"/>
        </w:rPr>
      </w:pPr>
      <w:r w:rsidRPr="00D62FFE">
        <w:rPr>
          <w:rFonts w:eastAsia="Times New Roman"/>
        </w:rPr>
        <w:t>for the purposes of the indemnification clause of this Agreement, the sub-contractor is an agent of the Contractor.</w:t>
      </w:r>
    </w:p>
    <w:p w14:paraId="51958B50" w14:textId="77777777" w:rsidR="00580477" w:rsidRDefault="00580477" w:rsidP="006C6A73">
      <w:pPr>
        <w:pStyle w:val="Heading2"/>
        <w:rPr>
          <w:rFonts w:eastAsia="Times New Roman"/>
        </w:rPr>
      </w:pPr>
      <w:r>
        <w:rPr>
          <w:rFonts w:eastAsia="Times New Roman"/>
        </w:rPr>
        <w:t>AUTONOMY</w:t>
      </w:r>
    </w:p>
    <w:p w14:paraId="710E512E" w14:textId="52A03C08" w:rsidR="00580477" w:rsidRPr="00D62FFE" w:rsidRDefault="00580477" w:rsidP="00D62FFE">
      <w:pPr>
        <w:pStyle w:val="ListParagraph"/>
        <w:numPr>
          <w:ilvl w:val="0"/>
          <w:numId w:val="1"/>
        </w:numPr>
        <w:rPr>
          <w:rFonts w:eastAsia="Times New Roman"/>
        </w:rPr>
      </w:pPr>
      <w:r w:rsidRPr="00D62FFE">
        <w:rPr>
          <w:rFonts w:eastAsia="Times New Roman"/>
        </w:rPr>
        <w:t>Except as otherwise provided in this Agreement, the Contractor will have full control over working time, methods, and decision making in relation to provision of the Services in accordance with the Agreement. The Contractor will work autonomously and not at the direction of the Client. However, the Contractor will be responsive to the reasonable needs and concerns of the Client.</w:t>
      </w:r>
    </w:p>
    <w:p w14:paraId="4D4D38BD" w14:textId="77777777" w:rsidR="00580477" w:rsidRDefault="00580477" w:rsidP="00C05863">
      <w:pPr>
        <w:pStyle w:val="Heading2"/>
        <w:rPr>
          <w:rFonts w:eastAsia="Times New Roman"/>
        </w:rPr>
      </w:pPr>
      <w:r>
        <w:rPr>
          <w:rFonts w:eastAsia="Times New Roman"/>
        </w:rPr>
        <w:t>E</w:t>
      </w:r>
      <w:r w:rsidRPr="00C05863">
        <w:rPr>
          <w:rStyle w:val="Heading2Char"/>
        </w:rPr>
        <w:t>QUIPMENT</w:t>
      </w:r>
    </w:p>
    <w:p w14:paraId="4ADAF8F5" w14:textId="07169ABB" w:rsidR="00580477" w:rsidRPr="00D62FFE" w:rsidRDefault="00580477" w:rsidP="00D62FFE">
      <w:pPr>
        <w:pStyle w:val="ListParagraph"/>
        <w:numPr>
          <w:ilvl w:val="0"/>
          <w:numId w:val="1"/>
        </w:numPr>
        <w:rPr>
          <w:rFonts w:eastAsia="Times New Roman"/>
        </w:rPr>
      </w:pPr>
      <w:r w:rsidRPr="00D62FFE">
        <w:rPr>
          <w:rFonts w:eastAsia="Times New Roman"/>
        </w:rPr>
        <w:t>Except as otherwise provided in this Agreement, the Contractor will provide at the Contractor’s own expense, any and all tools, machinery, equipment, raw materials, supplies, workwear and any other items or parts necessary to deliver the Services in accordance with the Agreement.</w:t>
      </w:r>
    </w:p>
    <w:p w14:paraId="4D8DA971" w14:textId="77777777" w:rsidR="00580477" w:rsidRDefault="00580477" w:rsidP="006C6A73">
      <w:pPr>
        <w:pStyle w:val="Heading2"/>
        <w:rPr>
          <w:rFonts w:eastAsia="Times New Roman"/>
        </w:rPr>
      </w:pPr>
      <w:r>
        <w:rPr>
          <w:rFonts w:eastAsia="Times New Roman"/>
        </w:rPr>
        <w:t>NO EXCLUSIVITY</w:t>
      </w:r>
    </w:p>
    <w:p w14:paraId="4EAA371B" w14:textId="761BFB44" w:rsidR="00580477" w:rsidRPr="00D62FFE" w:rsidRDefault="00580477" w:rsidP="00D62FFE">
      <w:pPr>
        <w:pStyle w:val="ListParagraph"/>
        <w:numPr>
          <w:ilvl w:val="0"/>
          <w:numId w:val="1"/>
        </w:numPr>
        <w:rPr>
          <w:rFonts w:eastAsia="Times New Roman"/>
        </w:rPr>
      </w:pPr>
      <w:r w:rsidRPr="00D62FFE">
        <w:rPr>
          <w:rFonts w:eastAsia="Times New Roman"/>
        </w:rPr>
        <w:t>The Parties acknowledge that this Agreement is non-exclusive and that either Party will be free, during and after the Term, to engage or contract with third parties for the provision of services similar to the Services.</w:t>
      </w:r>
    </w:p>
    <w:p w14:paraId="7310E597" w14:textId="77777777" w:rsidR="00580477" w:rsidRDefault="00580477" w:rsidP="00C05863">
      <w:pPr>
        <w:pStyle w:val="Heading2"/>
        <w:rPr>
          <w:rFonts w:eastAsia="Times New Roman"/>
        </w:rPr>
      </w:pPr>
      <w:r>
        <w:rPr>
          <w:rFonts w:eastAsia="Times New Roman"/>
        </w:rPr>
        <w:t>NOTICE</w:t>
      </w:r>
    </w:p>
    <w:p w14:paraId="6BF0C9FE" w14:textId="571523C0" w:rsidR="00580477" w:rsidRPr="00D62FFE" w:rsidRDefault="00580477" w:rsidP="00580477">
      <w:pPr>
        <w:pStyle w:val="ListParagraph"/>
        <w:numPr>
          <w:ilvl w:val="0"/>
          <w:numId w:val="1"/>
        </w:numPr>
        <w:rPr>
          <w:rFonts w:eastAsia="Times New Roman"/>
        </w:rPr>
      </w:pPr>
      <w:r w:rsidRPr="00D62FFE">
        <w:rPr>
          <w:rFonts w:eastAsia="Times New Roman"/>
        </w:rPr>
        <w:t>All notices, requests, demands or other communications required or permitted by the terms of</w:t>
      </w:r>
      <w:r w:rsidR="00D62FFE">
        <w:rPr>
          <w:rFonts w:eastAsia="Times New Roman"/>
        </w:rPr>
        <w:t xml:space="preserve"> </w:t>
      </w:r>
      <w:r w:rsidRPr="00D62FFE">
        <w:rPr>
          <w:rFonts w:eastAsia="Times New Roman"/>
        </w:rPr>
        <w:t>this Agreement will be given in writing and delivered to the Parties at the following addresses:</w:t>
      </w:r>
    </w:p>
    <w:p w14:paraId="0F81FC3A" w14:textId="77777777" w:rsidR="00580477" w:rsidRDefault="00580477" w:rsidP="00D62FFE">
      <w:pPr>
        <w:ind w:firstLine="720"/>
        <w:rPr>
          <w:rFonts w:eastAsia="Times New Roman"/>
        </w:rPr>
      </w:pPr>
      <w:r>
        <w:rPr>
          <w:rFonts w:eastAsia="Times New Roman"/>
        </w:rPr>
        <w:lastRenderedPageBreak/>
        <w:t xml:space="preserve">• </w:t>
      </w:r>
      <w:proofErr w:type="spellStart"/>
      <w:r>
        <w:rPr>
          <w:rFonts w:eastAsia="Times New Roman"/>
        </w:rPr>
        <w:t>RoDark</w:t>
      </w:r>
      <w:proofErr w:type="spellEnd"/>
      <w:r>
        <w:rPr>
          <w:rFonts w:eastAsia="Times New Roman"/>
        </w:rPr>
        <w:t xml:space="preserve"> Studios</w:t>
      </w:r>
    </w:p>
    <w:p w14:paraId="08B606BB" w14:textId="5CA6EEF9" w:rsidR="00580477" w:rsidRDefault="008B1BB4" w:rsidP="00D62FFE">
      <w:pPr>
        <w:ind w:left="720"/>
        <w:rPr>
          <w:rFonts w:eastAsia="Times New Roman"/>
        </w:rPr>
      </w:pPr>
      <w:r>
        <w:t>Red Lion Yard, Frome Road, Odd Down, Bath. BA2 2PP</w:t>
      </w:r>
    </w:p>
    <w:p w14:paraId="4A2CD640" w14:textId="63149FBA" w:rsidR="00580477" w:rsidRDefault="00580477" w:rsidP="00D62FFE">
      <w:pPr>
        <w:ind w:firstLine="720"/>
        <w:rPr>
          <w:rFonts w:eastAsia="Times New Roman"/>
        </w:rPr>
      </w:pPr>
      <w:r>
        <w:rPr>
          <w:rFonts w:eastAsia="Times New Roman"/>
        </w:rPr>
        <w:t xml:space="preserve">• </w:t>
      </w:r>
      <w:r w:rsidR="002116CE" w:rsidRPr="00F0704A">
        <w:rPr>
          <w:rFonts w:eastAsia="Times New Roman"/>
        </w:rPr>
        <w:t>7thkeekz</w:t>
      </w:r>
    </w:p>
    <w:p w14:paraId="3524366F" w14:textId="77777777" w:rsidR="00580477" w:rsidRDefault="00580477" w:rsidP="00D62FFE">
      <w:pPr>
        <w:ind w:firstLine="720"/>
        <w:rPr>
          <w:rFonts w:eastAsia="Times New Roman"/>
        </w:rPr>
      </w:pPr>
      <w:r>
        <w:rPr>
          <w:rFonts w:eastAsia="Times New Roman"/>
        </w:rPr>
        <w:t>or to such other address as either Party may from time to time notify the other.</w:t>
      </w:r>
    </w:p>
    <w:p w14:paraId="49490A5A" w14:textId="77777777" w:rsidR="00580477" w:rsidRDefault="00580477" w:rsidP="00C05863">
      <w:pPr>
        <w:pStyle w:val="Heading2"/>
        <w:rPr>
          <w:rFonts w:eastAsia="Times New Roman"/>
        </w:rPr>
      </w:pPr>
      <w:r>
        <w:rPr>
          <w:rFonts w:eastAsia="Times New Roman"/>
        </w:rPr>
        <w:t>INDEMNIFICATION</w:t>
      </w:r>
    </w:p>
    <w:p w14:paraId="121F0A38" w14:textId="26E91E7A" w:rsidR="00580477" w:rsidRPr="00175C95" w:rsidRDefault="00580477" w:rsidP="00175C95">
      <w:pPr>
        <w:pStyle w:val="ListParagraph"/>
        <w:numPr>
          <w:ilvl w:val="0"/>
          <w:numId w:val="1"/>
        </w:numPr>
        <w:rPr>
          <w:rFonts w:eastAsia="Times New Roman"/>
        </w:rPr>
      </w:pPr>
      <w:r w:rsidRPr="00175C95">
        <w:rPr>
          <w:rFonts w:eastAsia="Times New Roman"/>
        </w:rPr>
        <w:t>Except to the extent paid in settlement from any applicable insurance policies, and to the extent permitted by applicable law, each Party agrees to indemnify and hold harmless the other Party, and its respective affiliates, officers, agents, employees, and permitted successors and assigns against any and all claims, losses, damages, liabilities, penalties, punitive damages, expenses, reasonable legal fees and costs of any kind or amount whatsoever, which result from or arise out of any act or omission of the indemnifying party, its respective affiliates, officers, agents, employees, and permitted successors and assigns that occurs in connection with this Agreement. This indemnification will survive the termination of this Agreement.</w:t>
      </w:r>
    </w:p>
    <w:p w14:paraId="4BD7D2EC" w14:textId="77777777" w:rsidR="00580477" w:rsidRPr="002116CE" w:rsidRDefault="00580477" w:rsidP="00C05863">
      <w:pPr>
        <w:pStyle w:val="Heading2"/>
        <w:rPr>
          <w:rFonts w:eastAsia="Times New Roman"/>
        </w:rPr>
      </w:pPr>
      <w:r w:rsidRPr="002116CE">
        <w:rPr>
          <w:rFonts w:eastAsia="Times New Roman"/>
        </w:rPr>
        <w:t>MODIFICATION OF AGREEMENT</w:t>
      </w:r>
    </w:p>
    <w:p w14:paraId="31C373A3" w14:textId="6729518E" w:rsidR="00580477" w:rsidRPr="00175C95" w:rsidRDefault="00580477" w:rsidP="00175C95">
      <w:pPr>
        <w:pStyle w:val="ListParagraph"/>
        <w:numPr>
          <w:ilvl w:val="0"/>
          <w:numId w:val="1"/>
        </w:numPr>
        <w:rPr>
          <w:rFonts w:eastAsia="Times New Roman"/>
        </w:rPr>
      </w:pPr>
      <w:r w:rsidRPr="00175C95">
        <w:rPr>
          <w:rFonts w:eastAsia="Times New Roman"/>
        </w:rPr>
        <w:t>Any amendment or modification of this Agreement or additional obligation assumed by either Party in connection with this Agreement will only be binding if evidenced in writing signed by each Party or an authorised representative of each Party.</w:t>
      </w:r>
    </w:p>
    <w:p w14:paraId="32380E21" w14:textId="77777777" w:rsidR="00580477" w:rsidRDefault="00580477" w:rsidP="00C05863">
      <w:pPr>
        <w:pStyle w:val="Heading2"/>
        <w:rPr>
          <w:rFonts w:eastAsia="Times New Roman"/>
        </w:rPr>
      </w:pPr>
      <w:r>
        <w:rPr>
          <w:rFonts w:eastAsia="Times New Roman"/>
        </w:rPr>
        <w:t>TIME OF THE ESSENCE</w:t>
      </w:r>
    </w:p>
    <w:p w14:paraId="2B82E0A1" w14:textId="50BE5E7E" w:rsidR="00580477" w:rsidRPr="00175C95" w:rsidRDefault="00580477" w:rsidP="00175C95">
      <w:pPr>
        <w:pStyle w:val="ListParagraph"/>
        <w:numPr>
          <w:ilvl w:val="0"/>
          <w:numId w:val="1"/>
        </w:numPr>
        <w:rPr>
          <w:rFonts w:eastAsia="Times New Roman"/>
        </w:rPr>
      </w:pPr>
      <w:r w:rsidRPr="00175C95">
        <w:rPr>
          <w:rFonts w:eastAsia="Times New Roman"/>
        </w:rPr>
        <w:t>Time is of the essence in this Agreement. No extension or variation of this Agreement will</w:t>
      </w:r>
    </w:p>
    <w:p w14:paraId="56F055C1" w14:textId="77777777" w:rsidR="00580477" w:rsidRPr="002116CE" w:rsidRDefault="00580477" w:rsidP="00580477">
      <w:pPr>
        <w:rPr>
          <w:rFonts w:eastAsia="Times New Roman"/>
        </w:rPr>
      </w:pPr>
      <w:r w:rsidRPr="002116CE">
        <w:rPr>
          <w:rFonts w:eastAsia="Times New Roman"/>
        </w:rPr>
        <w:t>operate as a waiver of this provision.</w:t>
      </w:r>
    </w:p>
    <w:p w14:paraId="5D16C213" w14:textId="77777777" w:rsidR="00580477" w:rsidRDefault="00580477" w:rsidP="00C05863">
      <w:pPr>
        <w:pStyle w:val="Heading2"/>
        <w:rPr>
          <w:rFonts w:eastAsia="Times New Roman"/>
        </w:rPr>
      </w:pPr>
      <w:r>
        <w:rPr>
          <w:rFonts w:eastAsia="Times New Roman"/>
        </w:rPr>
        <w:t>ASSIGNMENT</w:t>
      </w:r>
    </w:p>
    <w:p w14:paraId="4D20417F" w14:textId="2948F32E" w:rsidR="00580477" w:rsidRPr="00175C95" w:rsidRDefault="00580477" w:rsidP="00175C95">
      <w:pPr>
        <w:pStyle w:val="ListParagraph"/>
        <w:numPr>
          <w:ilvl w:val="0"/>
          <w:numId w:val="1"/>
        </w:numPr>
        <w:rPr>
          <w:rFonts w:eastAsia="Times New Roman"/>
        </w:rPr>
      </w:pPr>
      <w:r w:rsidRPr="00175C95">
        <w:rPr>
          <w:rFonts w:eastAsia="Times New Roman"/>
        </w:rPr>
        <w:t>The Contractor will not voluntarily, or by operation of law, assign or otherwise transfer its</w:t>
      </w:r>
    </w:p>
    <w:p w14:paraId="697D82DF" w14:textId="77777777" w:rsidR="00580477" w:rsidRDefault="00580477" w:rsidP="00580477">
      <w:pPr>
        <w:rPr>
          <w:rFonts w:eastAsia="Times New Roman"/>
        </w:rPr>
      </w:pPr>
      <w:r>
        <w:rPr>
          <w:rFonts w:eastAsia="Times New Roman"/>
        </w:rPr>
        <w:t>obligations under this Agreement without the prior written consent of the Client.</w:t>
      </w:r>
    </w:p>
    <w:p w14:paraId="0F1287C5" w14:textId="77777777" w:rsidR="00580477" w:rsidRDefault="00580477" w:rsidP="00C05863">
      <w:pPr>
        <w:pStyle w:val="Heading2"/>
        <w:rPr>
          <w:rFonts w:eastAsia="Times New Roman"/>
        </w:rPr>
      </w:pPr>
      <w:r>
        <w:rPr>
          <w:rFonts w:eastAsia="Times New Roman"/>
        </w:rPr>
        <w:t>ENTIRE AGREEMENT</w:t>
      </w:r>
    </w:p>
    <w:p w14:paraId="1D09ABEA" w14:textId="3425CF9F" w:rsidR="00407D58" w:rsidRPr="00407D58" w:rsidRDefault="00407D58" w:rsidP="00407D58">
      <w:pPr>
        <w:pStyle w:val="ListParagraph"/>
        <w:numPr>
          <w:ilvl w:val="0"/>
          <w:numId w:val="1"/>
        </w:numPr>
      </w:pPr>
      <w:r>
        <w:t>This Agreement may be executed in counterparts, all of which shall constitute one agreement, and each such counterpart shall be deemed to have been made, executed and delivered on the date set out at the head of this Agreement, without regard to the dates or times when such counterparts may actually have been made, executed or delivered.</w:t>
      </w:r>
    </w:p>
    <w:p w14:paraId="62CB4DFC" w14:textId="3785F8F9" w:rsidR="00580477" w:rsidRPr="00175C95" w:rsidRDefault="00580477" w:rsidP="00175C95">
      <w:pPr>
        <w:pStyle w:val="ListParagraph"/>
        <w:numPr>
          <w:ilvl w:val="0"/>
          <w:numId w:val="1"/>
        </w:numPr>
        <w:rPr>
          <w:rFonts w:eastAsia="Times New Roman"/>
        </w:rPr>
      </w:pPr>
      <w:r w:rsidRPr="00175C95">
        <w:rPr>
          <w:rFonts w:eastAsia="Times New Roman"/>
        </w:rPr>
        <w:t>It is agreed that there is no representation, warranty, collateral agreement or condition affecting this Agreement except as expressly provided in this Agreement.</w:t>
      </w:r>
    </w:p>
    <w:p w14:paraId="2C7BB1A9" w14:textId="77777777" w:rsidR="00580477" w:rsidRDefault="00580477" w:rsidP="00C05863">
      <w:pPr>
        <w:pStyle w:val="Heading2"/>
        <w:rPr>
          <w:rFonts w:eastAsia="Times New Roman"/>
        </w:rPr>
      </w:pPr>
      <w:r>
        <w:rPr>
          <w:rFonts w:eastAsia="Times New Roman"/>
        </w:rPr>
        <w:t>ENUREMENT</w:t>
      </w:r>
    </w:p>
    <w:p w14:paraId="0A2F8D58" w14:textId="5095A2CF" w:rsidR="00580477" w:rsidRPr="00175C95" w:rsidRDefault="00580477" w:rsidP="00580477">
      <w:pPr>
        <w:pStyle w:val="ListParagraph"/>
        <w:numPr>
          <w:ilvl w:val="0"/>
          <w:numId w:val="1"/>
        </w:numPr>
        <w:rPr>
          <w:rFonts w:eastAsia="Times New Roman"/>
        </w:rPr>
      </w:pPr>
      <w:r w:rsidRPr="00175C95">
        <w:rPr>
          <w:rFonts w:eastAsia="Times New Roman"/>
        </w:rPr>
        <w:t xml:space="preserve">This Agreement will </w:t>
      </w:r>
      <w:proofErr w:type="spellStart"/>
      <w:r w:rsidRPr="00175C95">
        <w:rPr>
          <w:rFonts w:eastAsia="Times New Roman"/>
        </w:rPr>
        <w:t>enure</w:t>
      </w:r>
      <w:proofErr w:type="spellEnd"/>
      <w:r w:rsidRPr="00175C95">
        <w:rPr>
          <w:rFonts w:eastAsia="Times New Roman"/>
        </w:rPr>
        <w:t xml:space="preserve"> to the benefit of and be binding on the Parties and their respective</w:t>
      </w:r>
      <w:r w:rsidR="00175C95">
        <w:rPr>
          <w:rFonts w:eastAsia="Times New Roman"/>
        </w:rPr>
        <w:t xml:space="preserve"> </w:t>
      </w:r>
      <w:r w:rsidRPr="00175C95">
        <w:rPr>
          <w:rFonts w:eastAsia="Times New Roman"/>
        </w:rPr>
        <w:t>heirs, executors, administrators and permitted successors and assigns.</w:t>
      </w:r>
      <w:r w:rsidR="00175C95">
        <w:rPr>
          <w:rFonts w:eastAsia="Times New Roman"/>
        </w:rPr>
        <w:t xml:space="preserve"> </w:t>
      </w:r>
      <w:r w:rsidRPr="00175C95">
        <w:rPr>
          <w:rFonts w:eastAsia="Times New Roman"/>
        </w:rPr>
        <w:t>TITLES/HEADINGS</w:t>
      </w:r>
    </w:p>
    <w:p w14:paraId="5D4E24D6" w14:textId="77777777" w:rsidR="00580477" w:rsidRDefault="00580477" w:rsidP="00175C95">
      <w:pPr>
        <w:ind w:firstLine="360"/>
        <w:rPr>
          <w:rFonts w:eastAsia="Times New Roman"/>
        </w:rPr>
      </w:pPr>
      <w:r>
        <w:rPr>
          <w:rFonts w:eastAsia="Times New Roman"/>
        </w:rPr>
        <w:t>33. Headings are inserted for the convenience of the Parties only and are not to be considered</w:t>
      </w:r>
    </w:p>
    <w:p w14:paraId="19E8049B" w14:textId="77777777" w:rsidR="00580477" w:rsidRDefault="00580477" w:rsidP="00580477">
      <w:pPr>
        <w:rPr>
          <w:rFonts w:eastAsia="Times New Roman"/>
        </w:rPr>
      </w:pPr>
      <w:r>
        <w:rPr>
          <w:rFonts w:eastAsia="Times New Roman"/>
        </w:rPr>
        <w:t>when interpreting this Agreement.</w:t>
      </w:r>
    </w:p>
    <w:p w14:paraId="75056022" w14:textId="77777777" w:rsidR="00580477" w:rsidRDefault="00580477" w:rsidP="00C05863">
      <w:pPr>
        <w:pStyle w:val="Heading2"/>
        <w:rPr>
          <w:rFonts w:eastAsia="Times New Roman"/>
        </w:rPr>
      </w:pPr>
      <w:r>
        <w:rPr>
          <w:rFonts w:eastAsia="Times New Roman"/>
        </w:rPr>
        <w:lastRenderedPageBreak/>
        <w:t>GENDER</w:t>
      </w:r>
    </w:p>
    <w:p w14:paraId="6A45F089" w14:textId="282FB8AE" w:rsidR="00580477" w:rsidRPr="00175C95" w:rsidRDefault="00580477" w:rsidP="00175C95">
      <w:pPr>
        <w:pStyle w:val="ListParagraph"/>
        <w:numPr>
          <w:ilvl w:val="0"/>
          <w:numId w:val="1"/>
        </w:numPr>
        <w:rPr>
          <w:rFonts w:eastAsia="Times New Roman"/>
        </w:rPr>
      </w:pPr>
      <w:r w:rsidRPr="00175C95">
        <w:rPr>
          <w:rFonts w:eastAsia="Times New Roman"/>
        </w:rPr>
        <w:t>Words in the singular mean and include the plural and vice versa. Words in the masculine</w:t>
      </w:r>
    </w:p>
    <w:p w14:paraId="18299F19" w14:textId="77777777" w:rsidR="00580477" w:rsidRDefault="00580477" w:rsidP="00580477">
      <w:pPr>
        <w:rPr>
          <w:rFonts w:eastAsia="Times New Roman"/>
        </w:rPr>
      </w:pPr>
      <w:r>
        <w:rPr>
          <w:rFonts w:eastAsia="Times New Roman"/>
        </w:rPr>
        <w:t>mean and include the feminine and vice versa.</w:t>
      </w:r>
    </w:p>
    <w:p w14:paraId="0FC94811" w14:textId="77777777" w:rsidR="00580477" w:rsidRDefault="00580477" w:rsidP="00580477">
      <w:pPr>
        <w:rPr>
          <w:rFonts w:eastAsia="Times New Roman"/>
        </w:rPr>
      </w:pPr>
      <w:r>
        <w:rPr>
          <w:rFonts w:eastAsia="Times New Roman"/>
        </w:rPr>
        <w:t>GOVERNING LAW</w:t>
      </w:r>
    </w:p>
    <w:p w14:paraId="37DE80AE" w14:textId="7985F897" w:rsidR="00580477" w:rsidRPr="00175C95" w:rsidRDefault="00580477" w:rsidP="00175C95">
      <w:pPr>
        <w:pStyle w:val="ListParagraph"/>
        <w:numPr>
          <w:ilvl w:val="0"/>
          <w:numId w:val="1"/>
        </w:numPr>
        <w:rPr>
          <w:rFonts w:eastAsia="Times New Roman"/>
        </w:rPr>
      </w:pPr>
      <w:r w:rsidRPr="00175C95">
        <w:rPr>
          <w:rFonts w:eastAsia="Times New Roman"/>
        </w:rPr>
        <w:t>This Agreement will be governed by and construed in accordance with the laws of England</w:t>
      </w:r>
      <w:r w:rsidR="00154145" w:rsidRPr="00175C95">
        <w:rPr>
          <w:rFonts w:eastAsia="Times New Roman"/>
        </w:rPr>
        <w:t xml:space="preserve"> and Wales</w:t>
      </w:r>
      <w:r w:rsidRPr="00175C95">
        <w:rPr>
          <w:rFonts w:eastAsia="Times New Roman"/>
        </w:rPr>
        <w:t>.</w:t>
      </w:r>
    </w:p>
    <w:p w14:paraId="6DFB5824" w14:textId="77777777" w:rsidR="00580477" w:rsidRDefault="00580477" w:rsidP="00C05863">
      <w:pPr>
        <w:pStyle w:val="Heading2"/>
        <w:rPr>
          <w:rFonts w:eastAsia="Times New Roman"/>
        </w:rPr>
      </w:pPr>
      <w:r>
        <w:rPr>
          <w:rFonts w:eastAsia="Times New Roman"/>
        </w:rPr>
        <w:t>SEVERABILITY</w:t>
      </w:r>
    </w:p>
    <w:p w14:paraId="5E71617A" w14:textId="68003F73" w:rsidR="00580477" w:rsidRPr="00175C95" w:rsidRDefault="00580477" w:rsidP="00175C95">
      <w:pPr>
        <w:pStyle w:val="ListParagraph"/>
        <w:numPr>
          <w:ilvl w:val="0"/>
          <w:numId w:val="1"/>
        </w:numPr>
        <w:rPr>
          <w:rFonts w:eastAsia="Times New Roman"/>
        </w:rPr>
      </w:pPr>
      <w:r w:rsidRPr="00175C95">
        <w:rPr>
          <w:rFonts w:eastAsia="Times New Roman"/>
        </w:rPr>
        <w:t>In the event that any of the provisions of this Agreement are held to be invalid or unenforceable in whole or in part, all other provisions will nevertheless continue to be valid and enforceable with the invalid or unenforceable parts severed from the remainder of this Agreement.</w:t>
      </w:r>
    </w:p>
    <w:p w14:paraId="3EB55DA9" w14:textId="77777777" w:rsidR="00580477" w:rsidRDefault="00580477" w:rsidP="00C05863">
      <w:pPr>
        <w:pStyle w:val="Heading2"/>
        <w:rPr>
          <w:rFonts w:eastAsia="Times New Roman"/>
        </w:rPr>
      </w:pPr>
      <w:r>
        <w:rPr>
          <w:rFonts w:eastAsia="Times New Roman"/>
        </w:rPr>
        <w:t>WAIVER</w:t>
      </w:r>
    </w:p>
    <w:p w14:paraId="4ED6FC27" w14:textId="47E8C88F" w:rsidR="00580477" w:rsidRPr="00175C95" w:rsidRDefault="00580477" w:rsidP="00175C95">
      <w:pPr>
        <w:pStyle w:val="ListParagraph"/>
        <w:numPr>
          <w:ilvl w:val="0"/>
          <w:numId w:val="1"/>
        </w:numPr>
        <w:rPr>
          <w:rFonts w:eastAsia="Times New Roman"/>
        </w:rPr>
      </w:pPr>
      <w:r w:rsidRPr="00175C95">
        <w:rPr>
          <w:rFonts w:eastAsia="Times New Roman"/>
        </w:rPr>
        <w:t>The waiver by either Party of a breach, default, delay or omission of any of the provisions of this Agreement by the other Party will not be construed as a waiver of any subsequent breach of the same or other provisions.</w:t>
      </w:r>
    </w:p>
    <w:p w14:paraId="0BE18130" w14:textId="77777777" w:rsidR="00B27625" w:rsidRDefault="00B27625" w:rsidP="00407D58">
      <w:pPr>
        <w:ind w:left="360"/>
        <w:rPr>
          <w:rFonts w:eastAsia="Times New Roman"/>
        </w:rPr>
      </w:pPr>
    </w:p>
    <w:p w14:paraId="7786BD68" w14:textId="77777777" w:rsidR="00B27625" w:rsidRDefault="00B27625" w:rsidP="00407D58">
      <w:pPr>
        <w:ind w:left="360"/>
        <w:rPr>
          <w:rFonts w:eastAsia="Times New Roman"/>
        </w:rPr>
      </w:pPr>
    </w:p>
    <w:p w14:paraId="28944341" w14:textId="6525D5C4" w:rsidR="00580477" w:rsidRDefault="00580477" w:rsidP="00407D58">
      <w:pPr>
        <w:ind w:left="360"/>
        <w:rPr>
          <w:rFonts w:eastAsia="Times New Roman"/>
        </w:rPr>
      </w:pPr>
      <w:r>
        <w:rPr>
          <w:rFonts w:eastAsia="Times New Roman"/>
        </w:rPr>
        <w:t>IN WITNESS WHEREOF the Parties have duly affixed their signatures under hand on this ________ day of ________________, ________.</w:t>
      </w:r>
    </w:p>
    <w:p w14:paraId="611DD8C5" w14:textId="77777777" w:rsidR="00B27625" w:rsidRDefault="00B27625" w:rsidP="00407D58">
      <w:pPr>
        <w:ind w:firstLine="360"/>
        <w:rPr>
          <w:rFonts w:eastAsia="Times New Roman"/>
        </w:rPr>
      </w:pPr>
    </w:p>
    <w:p w14:paraId="026038A5" w14:textId="77777777" w:rsidR="00B27625" w:rsidRPr="00B27625" w:rsidRDefault="00B27625" w:rsidP="00407D58">
      <w:pPr>
        <w:ind w:firstLine="360"/>
        <w:rPr>
          <w:rFonts w:eastAsia="Times New Roman"/>
          <w:b/>
          <w:bCs/>
        </w:rPr>
      </w:pPr>
      <w:r w:rsidRPr="00B27625">
        <w:rPr>
          <w:rFonts w:eastAsia="Times New Roman"/>
          <w:b/>
          <w:bCs/>
        </w:rPr>
        <w:t>Client</w:t>
      </w:r>
    </w:p>
    <w:p w14:paraId="5AE4DB58" w14:textId="490C9295" w:rsidR="00580477" w:rsidRDefault="00580477" w:rsidP="00407D58">
      <w:pPr>
        <w:ind w:firstLine="360"/>
        <w:rPr>
          <w:rFonts w:eastAsia="Times New Roman"/>
        </w:rPr>
      </w:pPr>
      <w:proofErr w:type="spellStart"/>
      <w:r>
        <w:rPr>
          <w:rFonts w:eastAsia="Times New Roman"/>
        </w:rPr>
        <w:t>RoDark</w:t>
      </w:r>
      <w:proofErr w:type="spellEnd"/>
      <w:r>
        <w:rPr>
          <w:rFonts w:eastAsia="Times New Roman"/>
        </w:rPr>
        <w:t xml:space="preserve"> Studios</w:t>
      </w:r>
    </w:p>
    <w:p w14:paraId="219A74EB" w14:textId="0979688C" w:rsidR="002116CE" w:rsidRDefault="002116CE" w:rsidP="00407D58">
      <w:pPr>
        <w:ind w:firstLine="360"/>
        <w:rPr>
          <w:rFonts w:eastAsia="Times New Roman"/>
        </w:rPr>
      </w:pPr>
      <w:r>
        <w:rPr>
          <w:rFonts w:eastAsia="Times New Roman"/>
        </w:rPr>
        <w:t>Kasper</w:t>
      </w:r>
    </w:p>
    <w:p w14:paraId="37344F9D" w14:textId="77777777" w:rsidR="00B27625" w:rsidRDefault="00B27625" w:rsidP="00407D58">
      <w:pPr>
        <w:ind w:firstLine="360"/>
        <w:rPr>
          <w:rFonts w:eastAsia="Times New Roman"/>
        </w:rPr>
      </w:pPr>
    </w:p>
    <w:p w14:paraId="4180D2C9" w14:textId="5086F0AB" w:rsidR="00B27625" w:rsidRPr="00B27625" w:rsidRDefault="00B27625" w:rsidP="00407D58">
      <w:pPr>
        <w:ind w:firstLine="360"/>
        <w:rPr>
          <w:rFonts w:eastAsia="Times New Roman"/>
          <w:b/>
          <w:bCs/>
        </w:rPr>
      </w:pPr>
      <w:r w:rsidRPr="00B27625">
        <w:rPr>
          <w:rFonts w:eastAsia="Times New Roman"/>
          <w:b/>
          <w:bCs/>
        </w:rPr>
        <w:t>Contractor</w:t>
      </w:r>
    </w:p>
    <w:p w14:paraId="0C07EFD6" w14:textId="392D8B7B" w:rsidR="00580477" w:rsidRDefault="00B27625" w:rsidP="00407D58">
      <w:pPr>
        <w:ind w:firstLine="360"/>
        <w:rPr>
          <w:rFonts w:eastAsia="Times New Roman"/>
        </w:rPr>
      </w:pPr>
      <w:r>
        <w:rPr>
          <w:rFonts w:eastAsia="Times New Roman"/>
        </w:rPr>
        <w:t xml:space="preserve">Discord Handle: </w:t>
      </w:r>
      <w:r w:rsidR="002116CE">
        <w:rPr>
          <w:rFonts w:eastAsia="Times New Roman"/>
        </w:rPr>
        <w:t>7thkeekz</w:t>
      </w:r>
    </w:p>
    <w:p w14:paraId="5D6341B3" w14:textId="77777777" w:rsidR="006D3D48" w:rsidRDefault="006D3D48" w:rsidP="00580477">
      <w:pPr>
        <w:rPr>
          <w:rFonts w:eastAsia="Times New Roman"/>
        </w:rPr>
      </w:pPr>
    </w:p>
    <w:p w14:paraId="6FF0ED51" w14:textId="318301EB" w:rsidR="003D3037" w:rsidRDefault="002E6B7B" w:rsidP="002E6B7B">
      <w:r>
        <w:tab/>
      </w:r>
    </w:p>
    <w:p w14:paraId="09ED5F27" w14:textId="77777777" w:rsidR="003D3037" w:rsidRDefault="003D3037">
      <w:pPr>
        <w:spacing w:after="160" w:line="259" w:lineRule="auto"/>
      </w:pPr>
      <w:r>
        <w:br w:type="page"/>
      </w:r>
    </w:p>
    <w:p w14:paraId="122F0943" w14:textId="01B70BE3" w:rsidR="00CF046B" w:rsidRPr="00B27625" w:rsidRDefault="00B27625" w:rsidP="002E6B7B">
      <w:pPr>
        <w:rPr>
          <w:b/>
          <w:bCs/>
        </w:rPr>
      </w:pPr>
      <w:r w:rsidRPr="00B27625">
        <w:rPr>
          <w:b/>
          <w:bCs/>
        </w:rPr>
        <w:lastRenderedPageBreak/>
        <w:t>Schedule 1</w:t>
      </w:r>
    </w:p>
    <w:p w14:paraId="18BA494B" w14:textId="77777777" w:rsidR="00B27625" w:rsidRDefault="00B27625" w:rsidP="003D3037">
      <w:pPr>
        <w:rPr>
          <w:rFonts w:eastAsia="Times New Roman"/>
        </w:rPr>
      </w:pPr>
    </w:p>
    <w:p w14:paraId="731AAD11" w14:textId="664FA6AE" w:rsidR="003D3037" w:rsidRPr="003D3037" w:rsidRDefault="003D3037" w:rsidP="003D3037">
      <w:pPr>
        <w:rPr>
          <w:rFonts w:eastAsia="Times New Roman"/>
          <w:b/>
          <w:bCs/>
        </w:rPr>
      </w:pPr>
      <w:r w:rsidRPr="002116CE">
        <w:rPr>
          <w:rFonts w:eastAsia="Times New Roman"/>
        </w:rPr>
        <w:t>7thkeekz</w:t>
      </w:r>
      <w:r>
        <w:rPr>
          <w:rFonts w:eastAsia="Times New Roman"/>
        </w:rPr>
        <w:t xml:space="preserve"> is understood to be ‘</w:t>
      </w:r>
      <w:proofErr w:type="spellStart"/>
      <w:r w:rsidRPr="003D3037">
        <w:rPr>
          <w:rFonts w:eastAsia="Times New Roman"/>
        </w:rPr>
        <w:fldChar w:fldCharType="begin"/>
      </w:r>
      <w:r w:rsidRPr="003D3037">
        <w:rPr>
          <w:rFonts w:eastAsia="Times New Roman"/>
        </w:rPr>
        <w:instrText>HYPERLINK "https://devforum.roblox.com/t/open-keekz-sfx-engineer/990952"</w:instrText>
      </w:r>
      <w:r w:rsidRPr="003D3037">
        <w:rPr>
          <w:rFonts w:eastAsia="Times New Roman"/>
        </w:rPr>
      </w:r>
      <w:r w:rsidRPr="003D3037">
        <w:rPr>
          <w:rFonts w:eastAsia="Times New Roman"/>
        </w:rPr>
        <w:fldChar w:fldCharType="separate"/>
      </w:r>
      <w:r w:rsidRPr="003D3037">
        <w:t>Keekz</w:t>
      </w:r>
      <w:proofErr w:type="spellEnd"/>
      <w:r w:rsidRPr="003D3037">
        <w:t xml:space="preserve"> | SFX Engineer</w:t>
      </w:r>
      <w:r w:rsidRPr="003D3037">
        <w:rPr>
          <w:rFonts w:eastAsia="Times New Roman"/>
        </w:rPr>
        <w:fldChar w:fldCharType="end"/>
      </w:r>
      <w:r>
        <w:rPr>
          <w:rFonts w:eastAsia="Times New Roman"/>
        </w:rPr>
        <w:t>’</w:t>
      </w:r>
    </w:p>
    <w:p w14:paraId="121BDDB7" w14:textId="616E671A" w:rsidR="003D3037" w:rsidRPr="003D3037" w:rsidRDefault="003D3037" w:rsidP="002E6B7B"/>
    <w:p w14:paraId="4760674B" w14:textId="0D1F8A80" w:rsidR="003D3037" w:rsidRDefault="00B27625" w:rsidP="002E6B7B">
      <w:pPr>
        <w:rPr>
          <w:rFonts w:eastAsia="Times New Roman"/>
        </w:rPr>
      </w:pPr>
      <w:hyperlink r:id="rId7" w:history="1">
        <w:r w:rsidRPr="00BD3E24">
          <w:rPr>
            <w:rStyle w:val="Hyperlink"/>
            <w:rFonts w:eastAsia="Times New Roman"/>
          </w:rPr>
          <w:t>https://devforum.roblox.com/t/open-keekz-sfx-engineer/990952/1</w:t>
        </w:r>
      </w:hyperlink>
    </w:p>
    <w:p w14:paraId="690D929A" w14:textId="77777777" w:rsidR="00B27625" w:rsidRDefault="00B27625" w:rsidP="002E6B7B">
      <w:pPr>
        <w:rPr>
          <w:rFonts w:eastAsia="Times New Roman"/>
        </w:rPr>
      </w:pPr>
    </w:p>
    <w:p w14:paraId="3F4AFA0D" w14:textId="5EE6CB44" w:rsidR="00B27625" w:rsidRPr="003D3037" w:rsidRDefault="00B27625" w:rsidP="002E6B7B">
      <w:pPr>
        <w:rPr>
          <w:rFonts w:eastAsia="Times New Roman"/>
        </w:rPr>
      </w:pPr>
      <w:r>
        <w:rPr>
          <w:rFonts w:eastAsia="Times New Roman"/>
        </w:rPr>
        <w:t xml:space="preserve">See </w:t>
      </w:r>
      <w:proofErr w:type="gramStart"/>
      <w:r>
        <w:rPr>
          <w:rFonts w:eastAsia="Times New Roman"/>
        </w:rPr>
        <w:t>overleaf</w:t>
      </w:r>
      <w:proofErr w:type="gramEnd"/>
    </w:p>
    <w:sectPr w:rsidR="00B27625" w:rsidRPr="003D3037" w:rsidSect="00C05863">
      <w:headerReference w:type="default" r:id="rId8"/>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91BD4" w14:textId="77777777" w:rsidR="00580477" w:rsidRDefault="00580477" w:rsidP="002E6B7B">
      <w:r>
        <w:separator/>
      </w:r>
    </w:p>
  </w:endnote>
  <w:endnote w:type="continuationSeparator" w:id="0">
    <w:p w14:paraId="597D819B" w14:textId="77777777" w:rsidR="00580477" w:rsidRDefault="00580477" w:rsidP="002E6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6479032"/>
      <w:docPartObj>
        <w:docPartGallery w:val="Page Numbers (Bottom of Page)"/>
        <w:docPartUnique/>
      </w:docPartObj>
    </w:sdtPr>
    <w:sdtEndPr/>
    <w:sdtContent>
      <w:sdt>
        <w:sdtPr>
          <w:id w:val="-1769616900"/>
          <w:docPartObj>
            <w:docPartGallery w:val="Page Numbers (Top of Page)"/>
            <w:docPartUnique/>
          </w:docPartObj>
        </w:sdtPr>
        <w:sdtEndPr/>
        <w:sdtContent>
          <w:p w14:paraId="3A8897BB" w14:textId="7D788AE3" w:rsidR="006D3D48" w:rsidRDefault="006D3D4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9B1BF29" w14:textId="43088FFC" w:rsidR="002E6B7B" w:rsidRDefault="002E6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107D3" w14:textId="77777777" w:rsidR="00580477" w:rsidRDefault="00580477" w:rsidP="002E6B7B">
      <w:r>
        <w:separator/>
      </w:r>
    </w:p>
  </w:footnote>
  <w:footnote w:type="continuationSeparator" w:id="0">
    <w:p w14:paraId="181C7571" w14:textId="77777777" w:rsidR="00580477" w:rsidRDefault="00580477" w:rsidP="002E6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AF9DB" w14:textId="77777777" w:rsidR="002E6B7B" w:rsidRDefault="002E6B7B" w:rsidP="002E6B7B">
    <w:pPr>
      <w:rPr>
        <w:sz w:val="52"/>
        <w:szCs w:val="52"/>
      </w:rPr>
    </w:pPr>
  </w:p>
  <w:p w14:paraId="71507E71" w14:textId="169FC9A8" w:rsidR="00580477" w:rsidRDefault="00C05863" w:rsidP="00C05863">
    <w:pPr>
      <w:tabs>
        <w:tab w:val="left" w:pos="1860"/>
      </w:tabs>
      <w:rPr>
        <w:sz w:val="52"/>
        <w:szCs w:val="52"/>
      </w:rPr>
    </w:pPr>
    <w:r>
      <w:rPr>
        <w:sz w:val="52"/>
        <w:szCs w:val="52"/>
      </w:rPr>
      <w:tab/>
    </w:r>
  </w:p>
  <w:p w14:paraId="575FF4F0" w14:textId="77777777" w:rsidR="002E6B7B" w:rsidRPr="003F7F6F" w:rsidRDefault="002E6B7B" w:rsidP="002E6B7B">
    <w:pPr>
      <w:rPr>
        <w:sz w:val="52"/>
        <w:szCs w:val="52"/>
      </w:rPr>
    </w:pPr>
  </w:p>
  <w:p w14:paraId="174485BD" w14:textId="77777777" w:rsidR="002E6B7B" w:rsidRDefault="002E6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8DC0C" w14:textId="77777777" w:rsidR="00C05863" w:rsidRDefault="00C05863" w:rsidP="00C05863">
    <w:pPr>
      <w:rPr>
        <w:sz w:val="52"/>
        <w:szCs w:val="52"/>
      </w:rPr>
    </w:pPr>
    <w:r w:rsidRPr="003F7F6F">
      <w:rPr>
        <w:noProof/>
        <w:sz w:val="52"/>
        <w:szCs w:val="52"/>
      </w:rPr>
      <w:drawing>
        <wp:anchor distT="0" distB="0" distL="114300" distR="114300" simplePos="0" relativeHeight="251659264" behindDoc="0" locked="0" layoutInCell="1" allowOverlap="1" wp14:anchorId="0EFEA9BB" wp14:editId="5AC217AA">
          <wp:simplePos x="0" y="0"/>
          <wp:positionH relativeFrom="column">
            <wp:posOffset>0</wp:posOffset>
          </wp:positionH>
          <wp:positionV relativeFrom="paragraph">
            <wp:posOffset>0</wp:posOffset>
          </wp:positionV>
          <wp:extent cx="1428750" cy="1428750"/>
          <wp:effectExtent l="0" t="0" r="0" b="0"/>
          <wp:wrapSquare wrapText="bothSides"/>
          <wp:docPr id="1655153290" name="Picture 1655153290" descr="A skull with flam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082" name="Picture 1" descr="A skull with flames on i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proofErr w:type="spellStart"/>
    <w:r w:rsidRPr="003F7F6F">
      <w:rPr>
        <w:sz w:val="52"/>
        <w:szCs w:val="52"/>
      </w:rPr>
      <w:t>RoDark</w:t>
    </w:r>
    <w:proofErr w:type="spellEnd"/>
    <w:r w:rsidRPr="003F7F6F">
      <w:rPr>
        <w:sz w:val="52"/>
        <w:szCs w:val="52"/>
      </w:rPr>
      <w:t xml:space="preserve"> Studios</w:t>
    </w:r>
  </w:p>
  <w:p w14:paraId="4F8607E6" w14:textId="77777777" w:rsidR="00C05863" w:rsidRDefault="00C05863">
    <w:pPr>
      <w:pStyle w:val="Header"/>
    </w:pPr>
  </w:p>
  <w:p w14:paraId="581FAA36" w14:textId="77777777" w:rsidR="00C05863" w:rsidRDefault="00C05863">
    <w:pPr>
      <w:pStyle w:val="Header"/>
    </w:pPr>
  </w:p>
  <w:p w14:paraId="74BEC298" w14:textId="77777777" w:rsidR="00C05863" w:rsidRDefault="00C05863">
    <w:pPr>
      <w:pStyle w:val="Header"/>
    </w:pPr>
  </w:p>
  <w:p w14:paraId="04A0B2CF" w14:textId="77777777" w:rsidR="00C05863" w:rsidRDefault="00C05863">
    <w:pPr>
      <w:pStyle w:val="Header"/>
    </w:pPr>
  </w:p>
  <w:p w14:paraId="0AF6F823" w14:textId="77777777" w:rsidR="00C05863" w:rsidRDefault="00C05863">
    <w:pPr>
      <w:pStyle w:val="Header"/>
    </w:pPr>
  </w:p>
  <w:p w14:paraId="119A4197" w14:textId="77777777" w:rsidR="00C05863" w:rsidRDefault="00C05863">
    <w:pPr>
      <w:pStyle w:val="Header"/>
    </w:pPr>
  </w:p>
  <w:p w14:paraId="6A8F23E2" w14:textId="77777777" w:rsidR="00C05863" w:rsidRDefault="00C05863">
    <w:pPr>
      <w:pStyle w:val="Header"/>
    </w:pPr>
  </w:p>
  <w:p w14:paraId="6072AF5D" w14:textId="77777777" w:rsidR="00C05863" w:rsidRDefault="00C05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118F"/>
    <w:multiLevelType w:val="hybridMultilevel"/>
    <w:tmpl w:val="8D706BB4"/>
    <w:lvl w:ilvl="0" w:tplc="92CC21EE">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034704"/>
    <w:multiLevelType w:val="hybridMultilevel"/>
    <w:tmpl w:val="2B1C19B2"/>
    <w:lvl w:ilvl="0" w:tplc="92CC21EE">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2E5BF4"/>
    <w:multiLevelType w:val="hybridMultilevel"/>
    <w:tmpl w:val="BB82FE9C"/>
    <w:lvl w:ilvl="0" w:tplc="92CC21EE">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4B23BB"/>
    <w:multiLevelType w:val="hybridMultilevel"/>
    <w:tmpl w:val="F4CCC4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E9E030E"/>
    <w:multiLevelType w:val="hybridMultilevel"/>
    <w:tmpl w:val="B7502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43307F6"/>
    <w:multiLevelType w:val="hybridMultilevel"/>
    <w:tmpl w:val="98EC1846"/>
    <w:lvl w:ilvl="0" w:tplc="92CC21EE">
      <w:start w:val="1"/>
      <w:numFmt w:val="decimal"/>
      <w:lvlText w:val="%1."/>
      <w:lvlJc w:val="left"/>
      <w:pPr>
        <w:ind w:left="720" w:hanging="360"/>
      </w:pPr>
      <w:rPr>
        <w:rFonts w:hint="default"/>
        <w:color w:val="auto"/>
      </w:rPr>
    </w:lvl>
    <w:lvl w:ilvl="1" w:tplc="108C3E02">
      <w:start w:val="22"/>
      <w:numFmt w:val="bullet"/>
      <w:lvlText w:val="•"/>
      <w:lvlJc w:val="left"/>
      <w:pPr>
        <w:ind w:left="1440" w:hanging="360"/>
      </w:pPr>
      <w:rPr>
        <w:rFonts w:ascii="Calibri" w:eastAsia="Times New Roman"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7693541">
    <w:abstractNumId w:val="5"/>
  </w:num>
  <w:num w:numId="2" w16cid:durableId="1756702910">
    <w:abstractNumId w:val="3"/>
  </w:num>
  <w:num w:numId="3" w16cid:durableId="1947732961">
    <w:abstractNumId w:val="4"/>
  </w:num>
  <w:num w:numId="4" w16cid:durableId="853694617">
    <w:abstractNumId w:val="2"/>
  </w:num>
  <w:num w:numId="5" w16cid:durableId="1472745423">
    <w:abstractNumId w:val="0"/>
  </w:num>
  <w:num w:numId="6" w16cid:durableId="75748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477"/>
    <w:rsid w:val="000E14D3"/>
    <w:rsid w:val="00104889"/>
    <w:rsid w:val="00124ECE"/>
    <w:rsid w:val="00154145"/>
    <w:rsid w:val="00175C95"/>
    <w:rsid w:val="002116CE"/>
    <w:rsid w:val="00273A2A"/>
    <w:rsid w:val="002E6B7B"/>
    <w:rsid w:val="003D3037"/>
    <w:rsid w:val="003F7F6F"/>
    <w:rsid w:val="00407D58"/>
    <w:rsid w:val="00580477"/>
    <w:rsid w:val="005D3125"/>
    <w:rsid w:val="006C6A73"/>
    <w:rsid w:val="006D3D48"/>
    <w:rsid w:val="007216F1"/>
    <w:rsid w:val="00855191"/>
    <w:rsid w:val="00860584"/>
    <w:rsid w:val="008B1BB4"/>
    <w:rsid w:val="00905CDD"/>
    <w:rsid w:val="00964E77"/>
    <w:rsid w:val="00AE7550"/>
    <w:rsid w:val="00B27625"/>
    <w:rsid w:val="00C05863"/>
    <w:rsid w:val="00C27210"/>
    <w:rsid w:val="00C64B5E"/>
    <w:rsid w:val="00CF046B"/>
    <w:rsid w:val="00D62FFE"/>
    <w:rsid w:val="00F0704A"/>
    <w:rsid w:val="00F55AC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F3240D"/>
  <w15:chartTrackingRefBased/>
  <w15:docId w15:val="{2BDD71FB-3361-4FB1-801A-E573187C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04A"/>
    <w:pPr>
      <w:spacing w:after="0" w:line="240" w:lineRule="auto"/>
    </w:pPr>
    <w:rPr>
      <w:rFonts w:ascii="Calibri" w:hAnsi="Calibri" w:cs="Calibri"/>
      <w:kern w:val="0"/>
      <w:lang w:eastAsia="en-GB"/>
      <w14:ligatures w14:val="none"/>
    </w:rPr>
  </w:style>
  <w:style w:type="paragraph" w:styleId="Heading1">
    <w:name w:val="heading 1"/>
    <w:basedOn w:val="Normal"/>
    <w:next w:val="Normal"/>
    <w:link w:val="Heading1Char"/>
    <w:uiPriority w:val="9"/>
    <w:qFormat/>
    <w:rsid w:val="003D303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704A"/>
    <w:pPr>
      <w:keepNext/>
      <w:keepLines/>
      <w:spacing w:before="160" w:after="120"/>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6B7B"/>
    <w:pPr>
      <w:tabs>
        <w:tab w:val="center" w:pos="4513"/>
        <w:tab w:val="right" w:pos="9026"/>
      </w:tabs>
    </w:pPr>
  </w:style>
  <w:style w:type="character" w:customStyle="1" w:styleId="HeaderChar">
    <w:name w:val="Header Char"/>
    <w:basedOn w:val="DefaultParagraphFont"/>
    <w:link w:val="Header"/>
    <w:uiPriority w:val="99"/>
    <w:rsid w:val="002E6B7B"/>
  </w:style>
  <w:style w:type="paragraph" w:styleId="Footer">
    <w:name w:val="footer"/>
    <w:basedOn w:val="Normal"/>
    <w:link w:val="FooterChar"/>
    <w:uiPriority w:val="99"/>
    <w:unhideWhenUsed/>
    <w:rsid w:val="002E6B7B"/>
    <w:pPr>
      <w:tabs>
        <w:tab w:val="center" w:pos="4513"/>
        <w:tab w:val="right" w:pos="9026"/>
      </w:tabs>
    </w:pPr>
  </w:style>
  <w:style w:type="character" w:customStyle="1" w:styleId="FooterChar">
    <w:name w:val="Footer Char"/>
    <w:basedOn w:val="DefaultParagraphFont"/>
    <w:link w:val="Footer"/>
    <w:uiPriority w:val="99"/>
    <w:rsid w:val="002E6B7B"/>
  </w:style>
  <w:style w:type="paragraph" w:customStyle="1" w:styleId="p1">
    <w:name w:val="p1"/>
    <w:basedOn w:val="Normal"/>
    <w:rsid w:val="00580477"/>
    <w:pPr>
      <w:spacing w:before="100" w:beforeAutospacing="1" w:after="100" w:afterAutospacing="1"/>
    </w:pPr>
  </w:style>
  <w:style w:type="paragraph" w:customStyle="1" w:styleId="p2">
    <w:name w:val="p2"/>
    <w:basedOn w:val="Normal"/>
    <w:rsid w:val="00580477"/>
    <w:pPr>
      <w:spacing w:before="100" w:beforeAutospacing="1" w:after="100" w:afterAutospacing="1"/>
    </w:pPr>
  </w:style>
  <w:style w:type="paragraph" w:customStyle="1" w:styleId="p3">
    <w:name w:val="p3"/>
    <w:basedOn w:val="Normal"/>
    <w:rsid w:val="00580477"/>
    <w:pPr>
      <w:spacing w:before="100" w:beforeAutospacing="1" w:after="100" w:afterAutospacing="1"/>
    </w:pPr>
  </w:style>
  <w:style w:type="paragraph" w:customStyle="1" w:styleId="p4">
    <w:name w:val="p4"/>
    <w:basedOn w:val="Normal"/>
    <w:rsid w:val="00580477"/>
    <w:pPr>
      <w:spacing w:before="100" w:beforeAutospacing="1" w:after="100" w:afterAutospacing="1"/>
    </w:pPr>
  </w:style>
  <w:style w:type="character" w:customStyle="1" w:styleId="s1">
    <w:name w:val="s1"/>
    <w:basedOn w:val="DefaultParagraphFont"/>
    <w:rsid w:val="00580477"/>
  </w:style>
  <w:style w:type="character" w:customStyle="1" w:styleId="s2">
    <w:name w:val="s2"/>
    <w:basedOn w:val="DefaultParagraphFont"/>
    <w:rsid w:val="00580477"/>
  </w:style>
  <w:style w:type="table" w:styleId="TableGrid">
    <w:name w:val="Table Grid"/>
    <w:basedOn w:val="TableNormal"/>
    <w:uiPriority w:val="39"/>
    <w:rsid w:val="00F07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704A"/>
    <w:rPr>
      <w:rFonts w:asciiTheme="majorHAnsi" w:eastAsiaTheme="majorEastAsia" w:hAnsiTheme="majorHAnsi" w:cstheme="majorBidi"/>
      <w:b/>
      <w:color w:val="2F5496" w:themeColor="accent1" w:themeShade="BF"/>
      <w:kern w:val="0"/>
      <w:sz w:val="26"/>
      <w:szCs w:val="26"/>
      <w:lang w:eastAsia="en-GB"/>
      <w14:ligatures w14:val="none"/>
    </w:rPr>
  </w:style>
  <w:style w:type="paragraph" w:styleId="ListParagraph">
    <w:name w:val="List Paragraph"/>
    <w:basedOn w:val="Normal"/>
    <w:uiPriority w:val="34"/>
    <w:qFormat/>
    <w:rsid w:val="00C27210"/>
    <w:pPr>
      <w:ind w:left="720"/>
      <w:contextualSpacing/>
    </w:pPr>
  </w:style>
  <w:style w:type="character" w:customStyle="1" w:styleId="Heading1Char">
    <w:name w:val="Heading 1 Char"/>
    <w:basedOn w:val="DefaultParagraphFont"/>
    <w:link w:val="Heading1"/>
    <w:uiPriority w:val="9"/>
    <w:rsid w:val="003D3037"/>
    <w:rPr>
      <w:rFonts w:asciiTheme="majorHAnsi" w:eastAsiaTheme="majorEastAsia" w:hAnsiTheme="majorHAnsi" w:cstheme="majorBidi"/>
      <w:color w:val="2F5496" w:themeColor="accent1" w:themeShade="BF"/>
      <w:kern w:val="0"/>
      <w:sz w:val="32"/>
      <w:szCs w:val="32"/>
      <w:lang w:eastAsia="en-GB"/>
      <w14:ligatures w14:val="none"/>
    </w:rPr>
  </w:style>
  <w:style w:type="character" w:styleId="Hyperlink">
    <w:name w:val="Hyperlink"/>
    <w:basedOn w:val="DefaultParagraphFont"/>
    <w:uiPriority w:val="99"/>
    <w:unhideWhenUsed/>
    <w:rsid w:val="003D3037"/>
    <w:rPr>
      <w:color w:val="0563C1" w:themeColor="hyperlink"/>
      <w:u w:val="single"/>
    </w:rPr>
  </w:style>
  <w:style w:type="character" w:styleId="UnresolvedMention">
    <w:name w:val="Unresolved Mention"/>
    <w:basedOn w:val="DefaultParagraphFont"/>
    <w:uiPriority w:val="99"/>
    <w:semiHidden/>
    <w:unhideWhenUsed/>
    <w:rsid w:val="003D3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60876">
      <w:bodyDiv w:val="1"/>
      <w:marLeft w:val="0"/>
      <w:marRight w:val="0"/>
      <w:marTop w:val="0"/>
      <w:marBottom w:val="0"/>
      <w:divBdr>
        <w:top w:val="none" w:sz="0" w:space="0" w:color="auto"/>
        <w:left w:val="none" w:sz="0" w:space="0" w:color="auto"/>
        <w:bottom w:val="none" w:sz="0" w:space="0" w:color="auto"/>
        <w:right w:val="none" w:sz="0" w:space="0" w:color="auto"/>
      </w:divBdr>
    </w:div>
    <w:div w:id="801117216">
      <w:bodyDiv w:val="1"/>
      <w:marLeft w:val="0"/>
      <w:marRight w:val="0"/>
      <w:marTop w:val="0"/>
      <w:marBottom w:val="0"/>
      <w:divBdr>
        <w:top w:val="none" w:sz="0" w:space="0" w:color="auto"/>
        <w:left w:val="none" w:sz="0" w:space="0" w:color="auto"/>
        <w:bottom w:val="none" w:sz="0" w:space="0" w:color="auto"/>
        <w:right w:val="none" w:sz="0" w:space="0" w:color="auto"/>
      </w:divBdr>
    </w:div>
    <w:div w:id="920991336">
      <w:bodyDiv w:val="1"/>
      <w:marLeft w:val="0"/>
      <w:marRight w:val="0"/>
      <w:marTop w:val="0"/>
      <w:marBottom w:val="0"/>
      <w:divBdr>
        <w:top w:val="none" w:sz="0" w:space="0" w:color="auto"/>
        <w:left w:val="none" w:sz="0" w:space="0" w:color="auto"/>
        <w:bottom w:val="none" w:sz="0" w:space="0" w:color="auto"/>
        <w:right w:val="none" w:sz="0" w:space="0" w:color="auto"/>
      </w:divBdr>
    </w:div>
    <w:div w:id="943074874">
      <w:bodyDiv w:val="1"/>
      <w:marLeft w:val="0"/>
      <w:marRight w:val="0"/>
      <w:marTop w:val="0"/>
      <w:marBottom w:val="0"/>
      <w:divBdr>
        <w:top w:val="none" w:sz="0" w:space="0" w:color="auto"/>
        <w:left w:val="none" w:sz="0" w:space="0" w:color="auto"/>
        <w:bottom w:val="none" w:sz="0" w:space="0" w:color="auto"/>
        <w:right w:val="none" w:sz="0" w:space="0" w:color="auto"/>
      </w:divBdr>
    </w:div>
    <w:div w:id="1036081378">
      <w:bodyDiv w:val="1"/>
      <w:marLeft w:val="0"/>
      <w:marRight w:val="0"/>
      <w:marTop w:val="0"/>
      <w:marBottom w:val="0"/>
      <w:divBdr>
        <w:top w:val="none" w:sz="0" w:space="0" w:color="auto"/>
        <w:left w:val="none" w:sz="0" w:space="0" w:color="auto"/>
        <w:bottom w:val="none" w:sz="0" w:space="0" w:color="auto"/>
        <w:right w:val="none" w:sz="0" w:space="0" w:color="auto"/>
      </w:divBdr>
    </w:div>
    <w:div w:id="192606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devforum.roblox.com/t/open-keekz-sfx-engineer/99095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sperb\Documents\Custom%20Office%20Templates\Contra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21B774AB1E7943B9229D2A3D976C67" ma:contentTypeVersion="13" ma:contentTypeDescription="Create a new document." ma:contentTypeScope="" ma:versionID="172a11bc921ca90ad4851fc0602bf40f">
  <xsd:schema xmlns:xsd="http://www.w3.org/2001/XMLSchema" xmlns:xs="http://www.w3.org/2001/XMLSchema" xmlns:p="http://schemas.microsoft.com/office/2006/metadata/properties" xmlns:ns2="7aeabc3a-b9d9-4b91-b7f3-a71c8e2b2eaa" xmlns:ns3="eeb9564e-5a41-4f02-97fc-2cb66ef62268" targetNamespace="http://schemas.microsoft.com/office/2006/metadata/properties" ma:root="true" ma:fieldsID="e1104ae068af77417411c347fef915e0" ns2:_="" ns3:_="">
    <xsd:import namespace="7aeabc3a-b9d9-4b91-b7f3-a71c8e2b2eaa"/>
    <xsd:import namespace="eeb9564e-5a41-4f02-97fc-2cb66ef6226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abc3a-b9d9-4b91-b7f3-a71c8e2b2ea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d3177e9-7cfb-41be-8892-7e62a845aa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9564e-5a41-4f02-97fc-2cb66ef6226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38d9bf5-9d08-4b5c-8032-7423d17111a9}" ma:internalName="TaxCatchAll" ma:showField="CatchAllData" ma:web="eeb9564e-5a41-4f02-97fc-2cb66ef622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B73434-2F4C-49AC-99C8-608593E170A0}"/>
</file>

<file path=customXml/itemProps2.xml><?xml version="1.0" encoding="utf-8"?>
<ds:datastoreItem xmlns:ds="http://schemas.openxmlformats.org/officeDocument/2006/customXml" ds:itemID="{1D0704E0-B6D5-4978-B00C-0DE08CDE42B1}"/>
</file>

<file path=docProps/app.xml><?xml version="1.0" encoding="utf-8"?>
<Properties xmlns="http://schemas.openxmlformats.org/officeDocument/2006/extended-properties" xmlns:vt="http://schemas.openxmlformats.org/officeDocument/2006/docPropsVTypes">
  <Template>Contract.dotx</Template>
  <TotalTime>332</TotalTime>
  <Pages>6</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Gaming</dc:creator>
  <cp:keywords/>
  <dc:description/>
  <cp:lastModifiedBy>James Buist (Codex)</cp:lastModifiedBy>
  <cp:revision>5</cp:revision>
  <cp:lastPrinted>2023-12-22T23:55:00Z</cp:lastPrinted>
  <dcterms:created xsi:type="dcterms:W3CDTF">2023-12-22T17:18:00Z</dcterms:created>
  <dcterms:modified xsi:type="dcterms:W3CDTF">2023-12-22T23:55:00Z</dcterms:modified>
</cp:coreProperties>
</file>